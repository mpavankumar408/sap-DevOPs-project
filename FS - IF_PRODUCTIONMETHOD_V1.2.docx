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09090" w14:textId="768BAE19" w:rsidR="00852A8E" w:rsidRPr="009971BC" w:rsidRDefault="005B47A1" w:rsidP="00852A8E">
      <w:pPr>
        <w:rPr>
          <w:rFonts w:cs="Arial"/>
          <w:lang w:val="en-GB"/>
        </w:rPr>
      </w:pPr>
      <w:r>
        <w:rPr>
          <w:rFonts w:cs="Arial"/>
          <w:lang w:val="en-GB"/>
        </w:rPr>
        <w:tab/>
      </w:r>
    </w:p>
    <w:p w14:paraId="5F46C86A" w14:textId="77777777" w:rsidR="00852A8E" w:rsidRPr="009971BC" w:rsidRDefault="00852A8E" w:rsidP="00852A8E">
      <w:pPr>
        <w:pStyle w:val="Title"/>
        <w:rPr>
          <w:rFonts w:cs="Arial"/>
          <w:lang w:val="en-GB"/>
        </w:rPr>
      </w:pPr>
    </w:p>
    <w:p w14:paraId="39837E1F" w14:textId="77777777" w:rsidR="00852A8E" w:rsidRPr="009971BC" w:rsidRDefault="00852A8E" w:rsidP="00852A8E">
      <w:pPr>
        <w:pStyle w:val="Title"/>
        <w:rPr>
          <w:rFonts w:cs="Arial"/>
          <w:lang w:val="en-GB"/>
        </w:rPr>
      </w:pPr>
    </w:p>
    <w:p w14:paraId="048A4F85" w14:textId="77777777" w:rsidR="00852A8E" w:rsidRPr="009971BC" w:rsidRDefault="00852A8E" w:rsidP="00852A8E">
      <w:pPr>
        <w:pStyle w:val="Title"/>
        <w:rPr>
          <w:rFonts w:cs="Arial"/>
          <w:lang w:val="en-GB"/>
        </w:rPr>
      </w:pPr>
    </w:p>
    <w:p w14:paraId="49195624" w14:textId="77777777" w:rsidR="00852A8E" w:rsidRPr="009971BC" w:rsidRDefault="00852A8E" w:rsidP="00852A8E">
      <w:pPr>
        <w:pStyle w:val="Title"/>
        <w:tabs>
          <w:tab w:val="left" w:pos="6030"/>
        </w:tabs>
        <w:jc w:val="left"/>
        <w:rPr>
          <w:rFonts w:cs="Arial"/>
          <w:lang w:val="en-GB"/>
        </w:rPr>
      </w:pPr>
      <w:r w:rsidRPr="009971BC">
        <w:rPr>
          <w:rFonts w:cs="Arial"/>
          <w:lang w:val="en-GB"/>
        </w:rPr>
        <w:tab/>
      </w:r>
    </w:p>
    <w:p w14:paraId="6C0A7F16" w14:textId="77777777" w:rsidR="00852A8E" w:rsidRPr="009971BC" w:rsidRDefault="00852A8E" w:rsidP="00852A8E">
      <w:pPr>
        <w:pStyle w:val="Title"/>
        <w:rPr>
          <w:rFonts w:cs="Arial"/>
          <w:lang w:val="en-GB"/>
        </w:rPr>
      </w:pPr>
    </w:p>
    <w:p w14:paraId="69BA714A" w14:textId="77777777" w:rsidR="00852A8E" w:rsidRPr="009971BC" w:rsidRDefault="00852A8E" w:rsidP="00852A8E">
      <w:pPr>
        <w:pStyle w:val="Title"/>
        <w:rPr>
          <w:rFonts w:cs="Arial"/>
          <w:lang w:val="en-GB"/>
        </w:rPr>
      </w:pPr>
    </w:p>
    <w:p w14:paraId="30991F4A" w14:textId="77777777" w:rsidR="00852A8E" w:rsidRPr="008065FB" w:rsidRDefault="00852A8E" w:rsidP="00852A8E">
      <w:pPr>
        <w:pStyle w:val="Title"/>
        <w:rPr>
          <w:rFonts w:cs="Arial"/>
          <w:sz w:val="48"/>
          <w:szCs w:val="48"/>
          <w:lang w:val="en-GB"/>
        </w:rPr>
      </w:pPr>
      <w:r w:rsidRPr="008065FB">
        <w:rPr>
          <w:rFonts w:cs="Arial"/>
          <w:sz w:val="48"/>
          <w:szCs w:val="48"/>
          <w:lang w:val="en-GB"/>
        </w:rPr>
        <w:t>Functional Specification Interface</w:t>
      </w:r>
    </w:p>
    <w:p w14:paraId="7D5239F0" w14:textId="6810E23A" w:rsidR="00852A8E" w:rsidRPr="008065FB" w:rsidRDefault="000E2513" w:rsidP="00852A8E">
      <w:pPr>
        <w:pStyle w:val="Subtitle"/>
        <w:rPr>
          <w:rFonts w:cs="Arial"/>
          <w:lang w:val="en-GB"/>
        </w:rPr>
        <w:sectPr w:rsidR="00852A8E" w:rsidRPr="008065FB" w:rsidSect="00B83B97">
          <w:headerReference w:type="default" r:id="rId11"/>
          <w:footerReference w:type="default" r:id="rId12"/>
          <w:headerReference w:type="first" r:id="rId13"/>
          <w:type w:val="continuous"/>
          <w:pgSz w:w="12242" w:h="15842" w:code="1"/>
          <w:pgMar w:top="1701" w:right="1134" w:bottom="1701" w:left="1418" w:header="720" w:footer="493" w:gutter="0"/>
          <w:cols w:space="720"/>
          <w:titlePg/>
          <w:docGrid w:linePitch="272"/>
        </w:sectPr>
      </w:pPr>
      <w:r w:rsidRPr="008065FB">
        <w:rPr>
          <w:rFonts w:cs="Arial"/>
          <w:lang w:val="en-GB"/>
        </w:rPr>
        <w:t>PRODUCTIONMETHOD</w:t>
      </w:r>
      <w:bookmarkStart w:id="0" w:name="prop_Customer"/>
      <w:bookmarkEnd w:id="0"/>
    </w:p>
    <w:p w14:paraId="5685A725" w14:textId="77777777" w:rsidR="00852A8E" w:rsidRPr="008065FB" w:rsidRDefault="00852A8E" w:rsidP="00852A8E">
      <w:pPr>
        <w:rPr>
          <w:rFonts w:cs="Arial"/>
          <w:lang w:val="en-GB"/>
        </w:rPr>
      </w:pPr>
      <w:r w:rsidRPr="008065FB">
        <w:rPr>
          <w:rFonts w:cs="Arial"/>
          <w:lang w:val="en-GB"/>
        </w:rPr>
        <w:fldChar w:fldCharType="begin"/>
      </w:r>
      <w:r w:rsidRPr="008065FB">
        <w:rPr>
          <w:rFonts w:cs="Arial"/>
          <w:lang w:val="en-GB"/>
        </w:rPr>
        <w:instrText xml:space="preserve"> REF prop_SecAnd  \* MERGEFORMAT </w:instrText>
      </w:r>
      <w:r w:rsidRPr="008065FB">
        <w:rPr>
          <w:rFonts w:cs="Arial"/>
          <w:lang w:val="en-GB"/>
        </w:rPr>
        <w:fldChar w:fldCharType="end"/>
      </w:r>
      <w:r w:rsidRPr="008065FB">
        <w:rPr>
          <w:rFonts w:cs="Arial"/>
          <w:lang w:val="en-GB"/>
        </w:rPr>
        <w:fldChar w:fldCharType="begin"/>
      </w:r>
      <w:r w:rsidRPr="008065FB">
        <w:rPr>
          <w:rFonts w:cs="Arial"/>
          <w:lang w:val="en-GB"/>
        </w:rPr>
        <w:instrText xml:space="preserve"> REF prop_SecComp  \* MERGEFORMAT </w:instrText>
      </w:r>
      <w:r w:rsidRPr="008065FB">
        <w:rPr>
          <w:rFonts w:cs="Arial"/>
          <w:lang w:val="en-GB"/>
        </w:rPr>
        <w:fldChar w:fldCharType="end"/>
      </w:r>
    </w:p>
    <w:p w14:paraId="606A1320" w14:textId="77777777" w:rsidR="00852A8E" w:rsidRPr="008065FB" w:rsidRDefault="00852A8E" w:rsidP="00852A8E">
      <w:pPr>
        <w:jc w:val="right"/>
        <w:rPr>
          <w:rFonts w:cs="Arial"/>
          <w:lang w:val="en-GB"/>
        </w:rPr>
      </w:pPr>
    </w:p>
    <w:p w14:paraId="606CA6E9" w14:textId="77777777" w:rsidR="00852A8E" w:rsidRPr="008065FB" w:rsidRDefault="00852A8E" w:rsidP="00852A8E">
      <w:pPr>
        <w:pStyle w:val="HeadingA"/>
        <w:pBdr>
          <w:top w:val="none" w:sz="0" w:space="0" w:color="auto"/>
        </w:pBdr>
        <w:shd w:val="clear" w:color="auto" w:fill="C0C0C0"/>
        <w:ind w:left="652" w:hanging="652"/>
        <w:rPr>
          <w:rFonts w:cs="Arial"/>
          <w:lang w:val="en-GB"/>
        </w:rPr>
      </w:pPr>
      <w:bookmarkStart w:id="1" w:name="TDocumentHistory"/>
      <w:r w:rsidRPr="008065FB">
        <w:rPr>
          <w:rFonts w:cs="Arial"/>
          <w:lang w:val="en-GB"/>
        </w:rPr>
        <w:lastRenderedPageBreak/>
        <w:t xml:space="preserve">Document </w:t>
      </w:r>
      <w:bookmarkEnd w:id="1"/>
      <w:r w:rsidRPr="008065FB">
        <w:rPr>
          <w:rFonts w:cs="Arial"/>
          <w:lang w:val="en-GB"/>
        </w:rPr>
        <w:t>Management</w:t>
      </w:r>
      <w:bookmarkStart w:id="2" w:name="TDocumentValid"/>
    </w:p>
    <w:bookmarkEnd w:id="2"/>
    <w:p w14:paraId="434C3540" w14:textId="77777777" w:rsidR="00852A8E" w:rsidRPr="008065FB" w:rsidRDefault="00852A8E" w:rsidP="00852A8E">
      <w:pPr>
        <w:pStyle w:val="BodyText"/>
        <w:rPr>
          <w:rFonts w:cs="Arial"/>
          <w:lang w:val="en-GB"/>
        </w:rPr>
      </w:pPr>
    </w:p>
    <w:p w14:paraId="5DA3B4B6" w14:textId="77777777" w:rsidR="00852A8E" w:rsidRPr="008065FB" w:rsidRDefault="00852A8E" w:rsidP="00852A8E">
      <w:pPr>
        <w:pStyle w:val="HeadingB"/>
        <w:spacing w:before="200"/>
        <w:ind w:left="648" w:hanging="648"/>
        <w:rPr>
          <w:rFonts w:cs="Arial"/>
          <w:lang w:val="en-GB"/>
        </w:rPr>
      </w:pPr>
      <w:r w:rsidRPr="008065FB">
        <w:rPr>
          <w:rFonts w:cs="Arial"/>
          <w:lang w:val="en-GB"/>
        </w:rPr>
        <w:t>Versioning</w:t>
      </w:r>
    </w:p>
    <w:p w14:paraId="6C588980" w14:textId="77777777" w:rsidR="00852A8E" w:rsidRPr="008065FB" w:rsidRDefault="00852A8E" w:rsidP="00852A8E">
      <w:pPr>
        <w:pStyle w:val="BodyText"/>
        <w:rPr>
          <w:rFonts w:cs="Arial"/>
          <w:lang w:val="en-GB"/>
        </w:rPr>
      </w:pPr>
      <w:r w:rsidRPr="008065FB">
        <w:rPr>
          <w:rFonts w:cs="Arial"/>
          <w:lang w:val="en-GB"/>
        </w:rPr>
        <w:t xml:space="preserve">. </w:t>
      </w:r>
    </w:p>
    <w:tbl>
      <w:tblPr>
        <w:tblW w:w="98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1188"/>
        <w:gridCol w:w="6174"/>
        <w:gridCol w:w="1498"/>
      </w:tblGrid>
      <w:tr w:rsidR="00852A8E" w:rsidRPr="008065FB" w14:paraId="7F4B61E5" w14:textId="77777777" w:rsidTr="00E755ED">
        <w:tc>
          <w:tcPr>
            <w:tcW w:w="96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1B9FD61C"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Version</w:t>
            </w:r>
          </w:p>
        </w:tc>
        <w:tc>
          <w:tcPr>
            <w:tcW w:w="118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5DE5A525"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Date</w:t>
            </w:r>
          </w:p>
        </w:tc>
        <w:tc>
          <w:tcPr>
            <w:tcW w:w="617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4DFD6664"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Description</w:t>
            </w:r>
          </w:p>
        </w:tc>
        <w:tc>
          <w:tcPr>
            <w:tcW w:w="149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0D4DDE07"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Revised By</w:t>
            </w:r>
          </w:p>
        </w:tc>
      </w:tr>
      <w:tr w:rsidR="00852A8E" w:rsidRPr="008065FB" w14:paraId="26D4C3BA" w14:textId="77777777" w:rsidTr="00645FD6">
        <w:tc>
          <w:tcPr>
            <w:tcW w:w="964" w:type="dxa"/>
            <w:tcBorders>
              <w:top w:val="single" w:sz="6" w:space="0" w:color="FFFFFF" w:themeColor="background1"/>
            </w:tcBorders>
            <w:vAlign w:val="center"/>
          </w:tcPr>
          <w:p w14:paraId="09F7869B" w14:textId="77777777" w:rsidR="00852A8E" w:rsidRPr="008065FB" w:rsidRDefault="00852A8E" w:rsidP="00645FD6">
            <w:pPr>
              <w:spacing w:after="82"/>
              <w:jc w:val="center"/>
              <w:rPr>
                <w:rFonts w:cs="Arial"/>
                <w:lang w:val="en-GB"/>
              </w:rPr>
            </w:pPr>
            <w:r w:rsidRPr="008065FB">
              <w:rPr>
                <w:rFonts w:cs="Arial"/>
                <w:lang w:val="en-GB"/>
              </w:rPr>
              <w:t>1.0</w:t>
            </w:r>
          </w:p>
        </w:tc>
        <w:tc>
          <w:tcPr>
            <w:tcW w:w="1188" w:type="dxa"/>
            <w:tcBorders>
              <w:top w:val="single" w:sz="6" w:space="0" w:color="FFFFFF" w:themeColor="background1"/>
            </w:tcBorders>
            <w:vAlign w:val="center"/>
          </w:tcPr>
          <w:p w14:paraId="77F397E3" w14:textId="611B0AF2" w:rsidR="00852A8E" w:rsidRPr="008065FB" w:rsidRDefault="00852A8E" w:rsidP="00645FD6">
            <w:pPr>
              <w:spacing w:after="82"/>
              <w:jc w:val="center"/>
              <w:rPr>
                <w:rFonts w:cs="Arial"/>
                <w:lang w:val="en-GB"/>
              </w:rPr>
            </w:pPr>
            <w:r w:rsidRPr="008065FB">
              <w:rPr>
                <w:rFonts w:cs="Arial"/>
                <w:lang w:val="en-GB"/>
              </w:rPr>
              <w:t>04/</w:t>
            </w:r>
            <w:r w:rsidR="005B2091" w:rsidRPr="008065FB">
              <w:rPr>
                <w:rFonts w:cs="Arial"/>
                <w:lang w:val="en-GB"/>
              </w:rPr>
              <w:t>27</w:t>
            </w:r>
            <w:r w:rsidRPr="008065FB">
              <w:rPr>
                <w:rFonts w:cs="Arial"/>
                <w:lang w:val="en-GB"/>
              </w:rPr>
              <w:t>/2020</w:t>
            </w:r>
          </w:p>
        </w:tc>
        <w:tc>
          <w:tcPr>
            <w:tcW w:w="6174" w:type="dxa"/>
            <w:tcBorders>
              <w:top w:val="single" w:sz="6" w:space="0" w:color="FFFFFF" w:themeColor="background1"/>
            </w:tcBorders>
            <w:vAlign w:val="center"/>
          </w:tcPr>
          <w:p w14:paraId="5716C66A" w14:textId="77777777" w:rsidR="00852A8E" w:rsidRPr="008065FB" w:rsidRDefault="00852A8E" w:rsidP="00645FD6">
            <w:pPr>
              <w:spacing w:after="82"/>
              <w:rPr>
                <w:rFonts w:cs="Arial"/>
                <w:lang w:val="en-GB"/>
              </w:rPr>
            </w:pPr>
            <w:r w:rsidRPr="008065FB">
              <w:rPr>
                <w:rFonts w:cs="Arial"/>
                <w:lang w:val="en-GB"/>
              </w:rPr>
              <w:t>Initial Draft</w:t>
            </w:r>
          </w:p>
        </w:tc>
        <w:tc>
          <w:tcPr>
            <w:tcW w:w="1498" w:type="dxa"/>
            <w:tcBorders>
              <w:top w:val="single" w:sz="6" w:space="0" w:color="FFFFFF" w:themeColor="background1"/>
            </w:tcBorders>
            <w:vAlign w:val="center"/>
          </w:tcPr>
          <w:p w14:paraId="1FC6C087" w14:textId="77777777" w:rsidR="00852A8E" w:rsidRPr="008065FB" w:rsidRDefault="00852A8E" w:rsidP="00645FD6">
            <w:pPr>
              <w:spacing w:after="82"/>
              <w:rPr>
                <w:rFonts w:cs="Arial"/>
                <w:lang w:val="en-GB"/>
              </w:rPr>
            </w:pPr>
          </w:p>
        </w:tc>
      </w:tr>
      <w:tr w:rsidR="00852A8E" w:rsidRPr="008065FB" w14:paraId="6CDD28CE" w14:textId="77777777" w:rsidTr="00645FD6">
        <w:tc>
          <w:tcPr>
            <w:tcW w:w="964" w:type="dxa"/>
            <w:vAlign w:val="center"/>
          </w:tcPr>
          <w:p w14:paraId="4B657163" w14:textId="32C2F4F5" w:rsidR="00852A8E" w:rsidRPr="008065FB" w:rsidRDefault="006B0BB4" w:rsidP="00645FD6">
            <w:pPr>
              <w:spacing w:after="82"/>
              <w:jc w:val="center"/>
              <w:rPr>
                <w:rFonts w:cs="Arial"/>
                <w:lang w:val="en-GB"/>
              </w:rPr>
            </w:pPr>
            <w:r w:rsidRPr="008065FB">
              <w:rPr>
                <w:rFonts w:cs="Arial"/>
                <w:lang w:val="en-GB"/>
              </w:rPr>
              <w:t>1.0</w:t>
            </w:r>
          </w:p>
        </w:tc>
        <w:tc>
          <w:tcPr>
            <w:tcW w:w="1188" w:type="dxa"/>
            <w:vAlign w:val="center"/>
          </w:tcPr>
          <w:p w14:paraId="0DBBD35C" w14:textId="49249633" w:rsidR="00852A8E" w:rsidRPr="008065FB" w:rsidRDefault="006B0BB4" w:rsidP="00645FD6">
            <w:pPr>
              <w:spacing w:after="82"/>
              <w:jc w:val="center"/>
              <w:rPr>
                <w:rFonts w:cs="Arial"/>
                <w:lang w:val="en-GB"/>
              </w:rPr>
            </w:pPr>
            <w:r w:rsidRPr="008065FB">
              <w:rPr>
                <w:rFonts w:cs="Arial"/>
                <w:lang w:val="en-GB"/>
              </w:rPr>
              <w:t>5/8/2020</w:t>
            </w:r>
          </w:p>
        </w:tc>
        <w:tc>
          <w:tcPr>
            <w:tcW w:w="6174" w:type="dxa"/>
            <w:vAlign w:val="center"/>
          </w:tcPr>
          <w:p w14:paraId="566EEB7A" w14:textId="77777777" w:rsidR="006B0BB4" w:rsidRPr="008065FB" w:rsidRDefault="006B0BB4" w:rsidP="006B0BB4">
            <w:pPr>
              <w:spacing w:after="82"/>
              <w:rPr>
                <w:rFonts w:cs="Arial"/>
                <w:lang w:val="en-GB"/>
              </w:rPr>
            </w:pPr>
            <w:r w:rsidRPr="008065FB">
              <w:rPr>
                <w:rFonts w:cs="Arial"/>
                <w:lang w:val="en-GB"/>
              </w:rPr>
              <w:t xml:space="preserve">a. Changed </w:t>
            </w:r>
            <w:proofErr w:type="spellStart"/>
            <w:r w:rsidRPr="008065FB">
              <w:rPr>
                <w:rFonts w:cs="Arial"/>
                <w:lang w:val="en-GB"/>
              </w:rPr>
              <w:t>inboud</w:t>
            </w:r>
            <w:proofErr w:type="spellEnd"/>
            <w:r w:rsidRPr="008065FB">
              <w:rPr>
                <w:rFonts w:cs="Arial"/>
                <w:lang w:val="en-GB"/>
              </w:rPr>
              <w:t xml:space="preserve"> file name and outbound file name to have timestamp instead of IDOC as per the requirement change</w:t>
            </w:r>
          </w:p>
          <w:p w14:paraId="1C8FA18B" w14:textId="77777777" w:rsidR="00852A8E" w:rsidRPr="008065FB" w:rsidRDefault="006B0BB4" w:rsidP="006B0BB4">
            <w:pPr>
              <w:spacing w:after="82"/>
              <w:rPr>
                <w:rFonts w:cs="Arial"/>
                <w:lang w:val="en-GB"/>
              </w:rPr>
            </w:pPr>
            <w:r w:rsidRPr="008065FB">
              <w:rPr>
                <w:rFonts w:cs="Arial"/>
                <w:lang w:val="en-GB"/>
              </w:rPr>
              <w:t>b. Changed Staging Error table data types to VARCHAR to load bad records</w:t>
            </w:r>
          </w:p>
          <w:p w14:paraId="79A83594" w14:textId="2CAC6449" w:rsidR="006B0BB4" w:rsidRPr="008065FB" w:rsidRDefault="006B0BB4" w:rsidP="006B0BB4">
            <w:pPr>
              <w:spacing w:after="82"/>
              <w:rPr>
                <w:rFonts w:cs="Arial"/>
                <w:lang w:val="en-GB"/>
              </w:rPr>
            </w:pPr>
            <w:r w:rsidRPr="008065FB">
              <w:rPr>
                <w:rFonts w:cs="Arial"/>
                <w:lang w:val="en-GB"/>
              </w:rPr>
              <w:t xml:space="preserve">c. added new interface field – </w:t>
            </w:r>
            <w:proofErr w:type="spellStart"/>
            <w:r w:rsidRPr="008065FB">
              <w:rPr>
                <w:rFonts w:cs="Arial"/>
                <w:lang w:val="en-GB"/>
              </w:rPr>
              <w:t>ProductionVersion</w:t>
            </w:r>
            <w:proofErr w:type="spellEnd"/>
          </w:p>
        </w:tc>
        <w:tc>
          <w:tcPr>
            <w:tcW w:w="1498" w:type="dxa"/>
            <w:vAlign w:val="center"/>
          </w:tcPr>
          <w:p w14:paraId="451C61B5" w14:textId="77777777" w:rsidR="00852A8E" w:rsidRPr="008065FB" w:rsidRDefault="00852A8E" w:rsidP="00645FD6">
            <w:pPr>
              <w:spacing w:after="82"/>
              <w:rPr>
                <w:rFonts w:cs="Arial"/>
                <w:lang w:val="en-GB"/>
              </w:rPr>
            </w:pPr>
          </w:p>
        </w:tc>
      </w:tr>
      <w:tr w:rsidR="00852A8E" w:rsidRPr="008065FB" w14:paraId="38EE133C" w14:textId="77777777" w:rsidTr="00645FD6">
        <w:tc>
          <w:tcPr>
            <w:tcW w:w="964" w:type="dxa"/>
            <w:vAlign w:val="center"/>
          </w:tcPr>
          <w:p w14:paraId="7B734EAF" w14:textId="308393CC" w:rsidR="00852A8E" w:rsidRPr="008065FB" w:rsidRDefault="00DF3338" w:rsidP="00645FD6">
            <w:pPr>
              <w:spacing w:after="82"/>
              <w:jc w:val="center"/>
              <w:rPr>
                <w:rFonts w:cs="Arial"/>
                <w:lang w:val="en-GB"/>
              </w:rPr>
            </w:pPr>
            <w:r w:rsidRPr="008065FB">
              <w:rPr>
                <w:rFonts w:cs="Arial"/>
                <w:lang w:val="en-GB"/>
              </w:rPr>
              <w:t>1.0</w:t>
            </w:r>
          </w:p>
        </w:tc>
        <w:tc>
          <w:tcPr>
            <w:tcW w:w="1188" w:type="dxa"/>
            <w:vAlign w:val="center"/>
          </w:tcPr>
          <w:p w14:paraId="119E867D" w14:textId="47B75182" w:rsidR="00852A8E" w:rsidRPr="008065FB" w:rsidRDefault="00DF3338" w:rsidP="00645FD6">
            <w:pPr>
              <w:spacing w:after="82"/>
              <w:jc w:val="center"/>
              <w:rPr>
                <w:rFonts w:cs="Arial"/>
                <w:lang w:val="en-GB"/>
              </w:rPr>
            </w:pPr>
            <w:r w:rsidRPr="008065FB">
              <w:rPr>
                <w:rFonts w:cs="Arial"/>
                <w:lang w:val="en-GB"/>
              </w:rPr>
              <w:t>5/8/2020</w:t>
            </w:r>
          </w:p>
        </w:tc>
        <w:tc>
          <w:tcPr>
            <w:tcW w:w="6174" w:type="dxa"/>
            <w:vAlign w:val="center"/>
          </w:tcPr>
          <w:p w14:paraId="099A2714" w14:textId="1275176D" w:rsidR="00852A8E" w:rsidRPr="008065FB" w:rsidRDefault="00DF3338" w:rsidP="00DF3338">
            <w:pPr>
              <w:spacing w:after="82"/>
              <w:rPr>
                <w:rFonts w:cs="Arial"/>
                <w:lang w:val="en-GB"/>
              </w:rPr>
            </w:pPr>
            <w:r w:rsidRPr="008065FB">
              <w:rPr>
                <w:rFonts w:cs="Arial"/>
                <w:lang w:val="en-GB"/>
              </w:rPr>
              <w:t xml:space="preserve">a. </w:t>
            </w:r>
            <w:r w:rsidR="00B350FF" w:rsidRPr="008065FB">
              <w:rPr>
                <w:rFonts w:cs="Arial"/>
                <w:lang w:val="en-GB"/>
              </w:rPr>
              <w:t xml:space="preserve">Added assumption regarding the length of “Key for Task List </w:t>
            </w:r>
            <w:proofErr w:type="spellStart"/>
            <w:r w:rsidR="00B350FF" w:rsidRPr="008065FB">
              <w:rPr>
                <w:rFonts w:cs="Arial"/>
                <w:lang w:val="en-GB"/>
              </w:rPr>
              <w:t>Group_MachineName</w:t>
            </w:r>
            <w:proofErr w:type="spellEnd"/>
            <w:r w:rsidR="00B350FF" w:rsidRPr="008065FB">
              <w:rPr>
                <w:rFonts w:cs="Arial"/>
                <w:lang w:val="en-GB"/>
              </w:rPr>
              <w:t>” that will be received from SAP</w:t>
            </w:r>
            <w:r w:rsidR="00CC4739" w:rsidRPr="008065FB">
              <w:rPr>
                <w:rFonts w:cs="Arial"/>
                <w:lang w:val="en-GB"/>
              </w:rPr>
              <w:t xml:space="preserve"> as </w:t>
            </w:r>
            <w:proofErr w:type="spellStart"/>
            <w:r w:rsidR="00CC4739" w:rsidRPr="008065FB">
              <w:rPr>
                <w:rFonts w:cs="Arial"/>
                <w:lang w:val="en-GB"/>
              </w:rPr>
              <w:t>ProductionMethod</w:t>
            </w:r>
            <w:proofErr w:type="spellEnd"/>
          </w:p>
        </w:tc>
        <w:tc>
          <w:tcPr>
            <w:tcW w:w="1498" w:type="dxa"/>
            <w:vAlign w:val="center"/>
          </w:tcPr>
          <w:p w14:paraId="79D9F08C" w14:textId="77777777" w:rsidR="00852A8E" w:rsidRPr="008065FB" w:rsidRDefault="00852A8E" w:rsidP="00645FD6">
            <w:pPr>
              <w:spacing w:after="82"/>
              <w:rPr>
                <w:rFonts w:cs="Arial"/>
                <w:lang w:val="en-GB"/>
              </w:rPr>
            </w:pPr>
          </w:p>
        </w:tc>
      </w:tr>
      <w:tr w:rsidR="00852A8E" w:rsidRPr="008065FB" w14:paraId="65F34DF0" w14:textId="77777777" w:rsidTr="00645FD6">
        <w:tc>
          <w:tcPr>
            <w:tcW w:w="964" w:type="dxa"/>
            <w:vAlign w:val="center"/>
          </w:tcPr>
          <w:p w14:paraId="2064BFB0" w14:textId="3CF5B84F" w:rsidR="00852A8E" w:rsidRPr="008065FB" w:rsidRDefault="00B01A24" w:rsidP="00645FD6">
            <w:pPr>
              <w:spacing w:after="82"/>
              <w:jc w:val="center"/>
              <w:rPr>
                <w:rFonts w:cs="Arial"/>
              </w:rPr>
            </w:pPr>
            <w:r w:rsidRPr="008065FB">
              <w:rPr>
                <w:rFonts w:cs="Arial"/>
              </w:rPr>
              <w:t>1.0</w:t>
            </w:r>
          </w:p>
        </w:tc>
        <w:tc>
          <w:tcPr>
            <w:tcW w:w="1188" w:type="dxa"/>
            <w:vAlign w:val="center"/>
          </w:tcPr>
          <w:p w14:paraId="541A8313" w14:textId="2ECAB2DE" w:rsidR="00852A8E" w:rsidRPr="008065FB" w:rsidRDefault="00B01A24" w:rsidP="00645FD6">
            <w:pPr>
              <w:spacing w:after="82"/>
              <w:jc w:val="center"/>
              <w:rPr>
                <w:rFonts w:cs="Arial"/>
              </w:rPr>
            </w:pPr>
            <w:r w:rsidRPr="008065FB">
              <w:rPr>
                <w:rFonts w:cs="Arial"/>
              </w:rPr>
              <w:t>5/14/2020</w:t>
            </w:r>
          </w:p>
        </w:tc>
        <w:tc>
          <w:tcPr>
            <w:tcW w:w="6174" w:type="dxa"/>
            <w:vAlign w:val="center"/>
          </w:tcPr>
          <w:p w14:paraId="03472E1D" w14:textId="1DA3526A" w:rsidR="00A07F51" w:rsidRPr="008065FB" w:rsidRDefault="00A07F51" w:rsidP="00A07F51">
            <w:pPr>
              <w:spacing w:after="82"/>
              <w:rPr>
                <w:rFonts w:cs="Arial"/>
                <w:lang w:val="en-GB"/>
              </w:rPr>
            </w:pPr>
            <w:r w:rsidRPr="008065FB">
              <w:rPr>
                <w:rFonts w:cs="Arial"/>
                <w:lang w:val="en-GB"/>
              </w:rPr>
              <w:t xml:space="preserve">a. updated assumption to have one BOM </w:t>
            </w:r>
            <w:r w:rsidR="007778BD" w:rsidRPr="008065FB">
              <w:rPr>
                <w:rFonts w:cs="Arial"/>
                <w:lang w:val="en-GB"/>
              </w:rPr>
              <w:t xml:space="preserve">active for </w:t>
            </w:r>
            <w:proofErr w:type="spellStart"/>
            <w:r w:rsidR="007778BD" w:rsidRPr="008065FB">
              <w:rPr>
                <w:rFonts w:cs="Arial"/>
                <w:lang w:val="en-GB"/>
              </w:rPr>
              <w:t>productionmethod</w:t>
            </w:r>
            <w:proofErr w:type="spellEnd"/>
            <w:r w:rsidR="007778BD" w:rsidRPr="008065FB">
              <w:rPr>
                <w:rFonts w:cs="Arial"/>
                <w:lang w:val="en-GB"/>
              </w:rPr>
              <w:t xml:space="preserve"> at any given point of time</w:t>
            </w:r>
          </w:p>
          <w:p w14:paraId="5CC0B426" w14:textId="6DBFE366" w:rsidR="00A75149" w:rsidRPr="008065FB" w:rsidRDefault="00A07F51" w:rsidP="00A75149">
            <w:pPr>
              <w:spacing w:after="82"/>
              <w:rPr>
                <w:rFonts w:cs="Arial"/>
              </w:rPr>
            </w:pPr>
            <w:r w:rsidRPr="008065FB">
              <w:rPr>
                <w:rFonts w:cs="Arial"/>
                <w:lang w:val="en-GB"/>
              </w:rPr>
              <w:t xml:space="preserve">b. </w:t>
            </w:r>
            <w:r w:rsidR="00A75149" w:rsidRPr="008065FB">
              <w:rPr>
                <w:rFonts w:cs="Arial"/>
                <w:lang w:val="en-GB"/>
              </w:rPr>
              <w:t>Added additional error handling scenarios</w:t>
            </w:r>
          </w:p>
          <w:p w14:paraId="18235C54" w14:textId="1B7D595C" w:rsidR="00852A8E" w:rsidRPr="008065FB" w:rsidRDefault="00852A8E" w:rsidP="00A07F51">
            <w:pPr>
              <w:spacing w:after="82"/>
              <w:rPr>
                <w:rFonts w:cs="Arial"/>
              </w:rPr>
            </w:pPr>
          </w:p>
        </w:tc>
        <w:tc>
          <w:tcPr>
            <w:tcW w:w="1498" w:type="dxa"/>
            <w:vAlign w:val="center"/>
          </w:tcPr>
          <w:p w14:paraId="1F99AFA0" w14:textId="77777777" w:rsidR="00852A8E" w:rsidRPr="008065FB" w:rsidRDefault="00852A8E" w:rsidP="00645FD6">
            <w:pPr>
              <w:spacing w:after="82"/>
              <w:rPr>
                <w:rFonts w:cs="Arial"/>
              </w:rPr>
            </w:pPr>
          </w:p>
        </w:tc>
      </w:tr>
      <w:tr w:rsidR="00852A8E" w:rsidRPr="008065FB" w14:paraId="3CC660EC" w14:textId="77777777" w:rsidTr="00645FD6">
        <w:tc>
          <w:tcPr>
            <w:tcW w:w="964" w:type="dxa"/>
            <w:vAlign w:val="center"/>
          </w:tcPr>
          <w:p w14:paraId="4201CE99" w14:textId="77777777" w:rsidR="00852A8E" w:rsidRPr="008065FB" w:rsidRDefault="00852A8E" w:rsidP="00645FD6">
            <w:pPr>
              <w:spacing w:after="82"/>
              <w:jc w:val="center"/>
              <w:rPr>
                <w:rFonts w:cs="Arial"/>
              </w:rPr>
            </w:pPr>
          </w:p>
        </w:tc>
        <w:tc>
          <w:tcPr>
            <w:tcW w:w="1188" w:type="dxa"/>
            <w:vAlign w:val="center"/>
          </w:tcPr>
          <w:p w14:paraId="5A5F9853" w14:textId="77777777" w:rsidR="00852A8E" w:rsidRPr="008065FB" w:rsidRDefault="00852A8E" w:rsidP="00645FD6">
            <w:pPr>
              <w:spacing w:after="82"/>
              <w:jc w:val="center"/>
              <w:rPr>
                <w:rFonts w:cs="Arial"/>
              </w:rPr>
            </w:pPr>
          </w:p>
        </w:tc>
        <w:tc>
          <w:tcPr>
            <w:tcW w:w="6174" w:type="dxa"/>
            <w:vAlign w:val="center"/>
          </w:tcPr>
          <w:p w14:paraId="206392B4" w14:textId="77777777" w:rsidR="00852A8E" w:rsidRPr="008065FB" w:rsidRDefault="00852A8E" w:rsidP="00645FD6">
            <w:pPr>
              <w:spacing w:after="82"/>
              <w:rPr>
                <w:rFonts w:cs="Arial"/>
              </w:rPr>
            </w:pPr>
          </w:p>
        </w:tc>
        <w:tc>
          <w:tcPr>
            <w:tcW w:w="1498" w:type="dxa"/>
            <w:vAlign w:val="center"/>
          </w:tcPr>
          <w:p w14:paraId="26FFC21C" w14:textId="77777777" w:rsidR="00852A8E" w:rsidRPr="008065FB" w:rsidRDefault="00852A8E" w:rsidP="00645FD6">
            <w:pPr>
              <w:spacing w:after="82"/>
              <w:rPr>
                <w:rFonts w:cs="Arial"/>
              </w:rPr>
            </w:pPr>
          </w:p>
        </w:tc>
      </w:tr>
      <w:tr w:rsidR="00852A8E" w:rsidRPr="008065FB" w14:paraId="46E1BAF7" w14:textId="77777777" w:rsidTr="00645FD6">
        <w:tc>
          <w:tcPr>
            <w:tcW w:w="964" w:type="dxa"/>
            <w:vAlign w:val="center"/>
          </w:tcPr>
          <w:p w14:paraId="218112C8" w14:textId="77777777" w:rsidR="00852A8E" w:rsidRPr="008065FB" w:rsidRDefault="00852A8E" w:rsidP="00645FD6">
            <w:pPr>
              <w:spacing w:after="82"/>
              <w:jc w:val="center"/>
              <w:rPr>
                <w:rFonts w:cs="Arial"/>
              </w:rPr>
            </w:pPr>
          </w:p>
        </w:tc>
        <w:tc>
          <w:tcPr>
            <w:tcW w:w="1188" w:type="dxa"/>
            <w:vAlign w:val="center"/>
          </w:tcPr>
          <w:p w14:paraId="6FBA3C59" w14:textId="77777777" w:rsidR="00852A8E" w:rsidRPr="008065FB" w:rsidRDefault="00852A8E" w:rsidP="00645FD6">
            <w:pPr>
              <w:spacing w:after="82"/>
              <w:jc w:val="center"/>
              <w:rPr>
                <w:rFonts w:cs="Arial"/>
              </w:rPr>
            </w:pPr>
          </w:p>
        </w:tc>
        <w:tc>
          <w:tcPr>
            <w:tcW w:w="6174" w:type="dxa"/>
            <w:vAlign w:val="center"/>
          </w:tcPr>
          <w:p w14:paraId="56AA1D4A" w14:textId="77777777" w:rsidR="00852A8E" w:rsidRPr="008065FB" w:rsidRDefault="00852A8E" w:rsidP="00645FD6">
            <w:pPr>
              <w:spacing w:after="82"/>
              <w:rPr>
                <w:rFonts w:cs="Arial"/>
              </w:rPr>
            </w:pPr>
          </w:p>
        </w:tc>
        <w:tc>
          <w:tcPr>
            <w:tcW w:w="1498" w:type="dxa"/>
            <w:vAlign w:val="center"/>
          </w:tcPr>
          <w:p w14:paraId="57327C91" w14:textId="77777777" w:rsidR="00852A8E" w:rsidRPr="008065FB" w:rsidRDefault="00852A8E" w:rsidP="00645FD6">
            <w:pPr>
              <w:spacing w:after="82"/>
              <w:rPr>
                <w:rFonts w:cs="Arial"/>
              </w:rPr>
            </w:pPr>
          </w:p>
        </w:tc>
      </w:tr>
      <w:tr w:rsidR="00852A8E" w:rsidRPr="008065FB" w14:paraId="20DBA10E" w14:textId="77777777" w:rsidTr="00645FD6">
        <w:tc>
          <w:tcPr>
            <w:tcW w:w="964" w:type="dxa"/>
            <w:vAlign w:val="center"/>
          </w:tcPr>
          <w:p w14:paraId="5CCE6BF9" w14:textId="77777777" w:rsidR="00852A8E" w:rsidRPr="008065FB" w:rsidRDefault="00852A8E" w:rsidP="00645FD6">
            <w:pPr>
              <w:spacing w:after="82"/>
              <w:jc w:val="center"/>
              <w:rPr>
                <w:rFonts w:cs="Arial"/>
              </w:rPr>
            </w:pPr>
          </w:p>
        </w:tc>
        <w:tc>
          <w:tcPr>
            <w:tcW w:w="1188" w:type="dxa"/>
            <w:vAlign w:val="center"/>
          </w:tcPr>
          <w:p w14:paraId="76110BEA" w14:textId="77777777" w:rsidR="00852A8E" w:rsidRPr="008065FB" w:rsidRDefault="00852A8E" w:rsidP="00645FD6">
            <w:pPr>
              <w:spacing w:after="82"/>
              <w:jc w:val="center"/>
              <w:rPr>
                <w:rFonts w:cs="Arial"/>
              </w:rPr>
            </w:pPr>
          </w:p>
        </w:tc>
        <w:tc>
          <w:tcPr>
            <w:tcW w:w="6174" w:type="dxa"/>
            <w:vAlign w:val="center"/>
          </w:tcPr>
          <w:p w14:paraId="070315C2" w14:textId="77777777" w:rsidR="00852A8E" w:rsidRPr="008065FB" w:rsidRDefault="00852A8E" w:rsidP="00645FD6">
            <w:pPr>
              <w:spacing w:after="82"/>
              <w:rPr>
                <w:rFonts w:cs="Arial"/>
              </w:rPr>
            </w:pPr>
          </w:p>
        </w:tc>
        <w:tc>
          <w:tcPr>
            <w:tcW w:w="1498" w:type="dxa"/>
            <w:vAlign w:val="center"/>
          </w:tcPr>
          <w:p w14:paraId="1C666FCC" w14:textId="77777777" w:rsidR="00852A8E" w:rsidRPr="008065FB" w:rsidRDefault="00852A8E" w:rsidP="00645FD6">
            <w:pPr>
              <w:spacing w:after="82"/>
              <w:rPr>
                <w:rFonts w:cs="Arial"/>
              </w:rPr>
            </w:pPr>
          </w:p>
        </w:tc>
      </w:tr>
      <w:tr w:rsidR="00852A8E" w:rsidRPr="008065FB" w14:paraId="4DCDE84D" w14:textId="77777777" w:rsidTr="00645FD6">
        <w:tc>
          <w:tcPr>
            <w:tcW w:w="964" w:type="dxa"/>
            <w:vAlign w:val="center"/>
          </w:tcPr>
          <w:p w14:paraId="24BE558D" w14:textId="77777777" w:rsidR="00852A8E" w:rsidRPr="008065FB" w:rsidRDefault="00852A8E" w:rsidP="00645FD6">
            <w:pPr>
              <w:spacing w:after="82"/>
              <w:jc w:val="center"/>
              <w:rPr>
                <w:rFonts w:cs="Arial"/>
              </w:rPr>
            </w:pPr>
          </w:p>
        </w:tc>
        <w:tc>
          <w:tcPr>
            <w:tcW w:w="1188" w:type="dxa"/>
            <w:vAlign w:val="center"/>
          </w:tcPr>
          <w:p w14:paraId="34E4D64B" w14:textId="77777777" w:rsidR="00852A8E" w:rsidRPr="008065FB" w:rsidRDefault="00852A8E" w:rsidP="00645FD6">
            <w:pPr>
              <w:spacing w:after="82"/>
              <w:jc w:val="center"/>
              <w:rPr>
                <w:rFonts w:cs="Arial"/>
              </w:rPr>
            </w:pPr>
          </w:p>
        </w:tc>
        <w:tc>
          <w:tcPr>
            <w:tcW w:w="6174" w:type="dxa"/>
            <w:vAlign w:val="center"/>
          </w:tcPr>
          <w:p w14:paraId="49FDCD71" w14:textId="77777777" w:rsidR="00852A8E" w:rsidRPr="008065FB" w:rsidRDefault="00852A8E" w:rsidP="00645FD6">
            <w:pPr>
              <w:spacing w:after="82"/>
              <w:rPr>
                <w:rFonts w:cs="Arial"/>
              </w:rPr>
            </w:pPr>
          </w:p>
        </w:tc>
        <w:tc>
          <w:tcPr>
            <w:tcW w:w="1498" w:type="dxa"/>
            <w:vAlign w:val="center"/>
          </w:tcPr>
          <w:p w14:paraId="28BF4BDB" w14:textId="77777777" w:rsidR="00852A8E" w:rsidRPr="008065FB" w:rsidRDefault="00852A8E" w:rsidP="00645FD6">
            <w:pPr>
              <w:spacing w:after="82"/>
              <w:rPr>
                <w:rFonts w:cs="Arial"/>
              </w:rPr>
            </w:pPr>
          </w:p>
        </w:tc>
      </w:tr>
    </w:tbl>
    <w:p w14:paraId="6F55A058" w14:textId="77777777" w:rsidR="00852A8E" w:rsidRPr="008065FB" w:rsidRDefault="00852A8E" w:rsidP="00852A8E">
      <w:pPr>
        <w:pStyle w:val="BodyText"/>
        <w:rPr>
          <w:rFonts w:cs="Arial"/>
          <w:lang w:val="en-GB"/>
        </w:rPr>
      </w:pPr>
      <w:bookmarkStart w:id="3" w:name="TApprovals"/>
    </w:p>
    <w:p w14:paraId="42F55005" w14:textId="77777777" w:rsidR="00852A8E" w:rsidRPr="008065FB" w:rsidRDefault="00852A8E" w:rsidP="00852A8E">
      <w:pPr>
        <w:pStyle w:val="HeadingB"/>
        <w:spacing w:before="200"/>
        <w:ind w:left="648" w:hanging="648"/>
        <w:rPr>
          <w:rFonts w:cs="Arial"/>
          <w:lang w:val="en-GB"/>
        </w:rPr>
      </w:pPr>
      <w:r w:rsidRPr="008065FB">
        <w:rPr>
          <w:rFonts w:cs="Arial"/>
          <w:lang w:val="en-GB"/>
        </w:rPr>
        <w:t>Approvals</w:t>
      </w:r>
      <w:bookmarkEnd w:id="3"/>
    </w:p>
    <w:tbl>
      <w:tblPr>
        <w:tblW w:w="9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808"/>
        <w:gridCol w:w="2398"/>
        <w:gridCol w:w="2811"/>
        <w:gridCol w:w="2811"/>
      </w:tblGrid>
      <w:tr w:rsidR="00852A8E" w:rsidRPr="008065FB" w14:paraId="2113CF4C" w14:textId="77777777" w:rsidTr="00E755ED">
        <w:trPr>
          <w:trHeight w:val="292"/>
        </w:trPr>
        <w:tc>
          <w:tcPr>
            <w:tcW w:w="180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580BB9FD"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Version</w:t>
            </w:r>
          </w:p>
        </w:tc>
        <w:tc>
          <w:tcPr>
            <w:tcW w:w="239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54EB0782"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Approval Date</w:t>
            </w:r>
          </w:p>
        </w:tc>
        <w:tc>
          <w:tcPr>
            <w:tcW w:w="281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578BF5F2"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Approved By</w:t>
            </w:r>
          </w:p>
        </w:tc>
        <w:tc>
          <w:tcPr>
            <w:tcW w:w="281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FF0000"/>
          </w:tcPr>
          <w:p w14:paraId="2F671816" w14:textId="77777777" w:rsidR="00852A8E" w:rsidRPr="008065FB" w:rsidRDefault="00852A8E" w:rsidP="00645FD6">
            <w:pPr>
              <w:pStyle w:val="TableText"/>
              <w:ind w:left="19" w:right="19"/>
              <w:jc w:val="center"/>
              <w:rPr>
                <w:rFonts w:cs="Arial"/>
                <w:b/>
                <w:bCs/>
                <w:color w:val="FFFFFF"/>
                <w:lang w:val="en-GB"/>
              </w:rPr>
            </w:pPr>
            <w:r w:rsidRPr="008065FB">
              <w:rPr>
                <w:rFonts w:cs="Arial"/>
                <w:b/>
                <w:bCs/>
                <w:color w:val="FFFFFF"/>
                <w:lang w:val="en-GB"/>
              </w:rPr>
              <w:t>Role Function</w:t>
            </w:r>
          </w:p>
        </w:tc>
      </w:tr>
      <w:tr w:rsidR="00852A8E" w:rsidRPr="008065FB" w14:paraId="11F00B5A" w14:textId="77777777" w:rsidTr="00645FD6">
        <w:trPr>
          <w:trHeight w:val="213"/>
        </w:trPr>
        <w:tc>
          <w:tcPr>
            <w:tcW w:w="1808" w:type="dxa"/>
            <w:tcBorders>
              <w:top w:val="single" w:sz="6" w:space="0" w:color="FFFFFF" w:themeColor="background1"/>
            </w:tcBorders>
            <w:vAlign w:val="center"/>
          </w:tcPr>
          <w:p w14:paraId="10045F25" w14:textId="77777777" w:rsidR="00852A8E" w:rsidRPr="008065FB" w:rsidRDefault="00852A8E" w:rsidP="00645FD6">
            <w:pPr>
              <w:spacing w:after="82"/>
              <w:jc w:val="center"/>
              <w:rPr>
                <w:rFonts w:cs="Arial"/>
                <w:lang w:val="en-GB"/>
              </w:rPr>
            </w:pPr>
            <w:r w:rsidRPr="008065FB">
              <w:rPr>
                <w:rFonts w:cs="Arial"/>
                <w:lang w:val="en-GB"/>
              </w:rPr>
              <w:t>1.0</w:t>
            </w:r>
          </w:p>
        </w:tc>
        <w:tc>
          <w:tcPr>
            <w:tcW w:w="2398" w:type="dxa"/>
            <w:tcBorders>
              <w:top w:val="single" w:sz="6" w:space="0" w:color="FFFFFF" w:themeColor="background1"/>
            </w:tcBorders>
            <w:vAlign w:val="center"/>
          </w:tcPr>
          <w:p w14:paraId="12C2BB54" w14:textId="77777777" w:rsidR="00852A8E" w:rsidRPr="008065FB" w:rsidRDefault="00852A8E" w:rsidP="00645FD6">
            <w:pPr>
              <w:spacing w:after="82"/>
              <w:jc w:val="center"/>
              <w:rPr>
                <w:rFonts w:cs="Arial"/>
                <w:lang w:val="en-GB"/>
              </w:rPr>
            </w:pPr>
          </w:p>
        </w:tc>
        <w:tc>
          <w:tcPr>
            <w:tcW w:w="2811" w:type="dxa"/>
            <w:tcBorders>
              <w:top w:val="single" w:sz="6" w:space="0" w:color="FFFFFF" w:themeColor="background1"/>
            </w:tcBorders>
            <w:vAlign w:val="center"/>
          </w:tcPr>
          <w:p w14:paraId="5399316C" w14:textId="77777777" w:rsidR="00852A8E" w:rsidRPr="008065FB" w:rsidRDefault="00852A8E" w:rsidP="00645FD6">
            <w:pPr>
              <w:spacing w:after="82"/>
              <w:rPr>
                <w:rFonts w:cs="Arial"/>
                <w:lang w:val="en-GB"/>
              </w:rPr>
            </w:pPr>
          </w:p>
        </w:tc>
        <w:tc>
          <w:tcPr>
            <w:tcW w:w="2811" w:type="dxa"/>
            <w:tcBorders>
              <w:top w:val="single" w:sz="6" w:space="0" w:color="FFFFFF" w:themeColor="background1"/>
            </w:tcBorders>
          </w:tcPr>
          <w:p w14:paraId="3709E702" w14:textId="77777777" w:rsidR="00852A8E" w:rsidRPr="008065FB" w:rsidRDefault="00852A8E" w:rsidP="00645FD6">
            <w:pPr>
              <w:spacing w:after="82"/>
              <w:rPr>
                <w:rFonts w:cs="Arial"/>
                <w:lang w:val="en-GB"/>
              </w:rPr>
            </w:pPr>
          </w:p>
        </w:tc>
      </w:tr>
      <w:tr w:rsidR="00852A8E" w:rsidRPr="008065FB" w14:paraId="0DE90303" w14:textId="77777777" w:rsidTr="00645FD6">
        <w:trPr>
          <w:trHeight w:val="224"/>
        </w:trPr>
        <w:tc>
          <w:tcPr>
            <w:tcW w:w="1808" w:type="dxa"/>
            <w:vAlign w:val="center"/>
          </w:tcPr>
          <w:p w14:paraId="40F02415" w14:textId="77777777" w:rsidR="00852A8E" w:rsidRPr="008065FB" w:rsidRDefault="00852A8E" w:rsidP="00645FD6">
            <w:pPr>
              <w:spacing w:after="82"/>
              <w:jc w:val="center"/>
              <w:rPr>
                <w:rFonts w:cs="Arial"/>
                <w:lang w:val="en-GB"/>
              </w:rPr>
            </w:pPr>
          </w:p>
        </w:tc>
        <w:tc>
          <w:tcPr>
            <w:tcW w:w="2398" w:type="dxa"/>
            <w:vAlign w:val="center"/>
          </w:tcPr>
          <w:p w14:paraId="57A50FCC" w14:textId="77777777" w:rsidR="00852A8E" w:rsidRPr="008065FB" w:rsidRDefault="00852A8E" w:rsidP="00645FD6">
            <w:pPr>
              <w:spacing w:after="82"/>
              <w:jc w:val="center"/>
              <w:rPr>
                <w:rFonts w:cs="Arial"/>
                <w:lang w:val="en-GB"/>
              </w:rPr>
            </w:pPr>
          </w:p>
        </w:tc>
        <w:tc>
          <w:tcPr>
            <w:tcW w:w="2811" w:type="dxa"/>
            <w:vAlign w:val="center"/>
          </w:tcPr>
          <w:p w14:paraId="725BDA9A" w14:textId="77777777" w:rsidR="00852A8E" w:rsidRPr="008065FB" w:rsidRDefault="00852A8E" w:rsidP="00645FD6">
            <w:pPr>
              <w:spacing w:after="82"/>
              <w:rPr>
                <w:rFonts w:cs="Arial"/>
                <w:lang w:val="en-GB"/>
              </w:rPr>
            </w:pPr>
          </w:p>
        </w:tc>
        <w:tc>
          <w:tcPr>
            <w:tcW w:w="2811" w:type="dxa"/>
          </w:tcPr>
          <w:p w14:paraId="48DE2973" w14:textId="77777777" w:rsidR="00852A8E" w:rsidRPr="008065FB" w:rsidRDefault="00852A8E" w:rsidP="00645FD6">
            <w:pPr>
              <w:spacing w:after="82"/>
              <w:rPr>
                <w:rFonts w:cs="Arial"/>
                <w:lang w:val="en-GB"/>
              </w:rPr>
            </w:pPr>
          </w:p>
        </w:tc>
      </w:tr>
      <w:tr w:rsidR="00852A8E" w:rsidRPr="008065FB" w14:paraId="783946CC" w14:textId="77777777" w:rsidTr="00645FD6">
        <w:trPr>
          <w:trHeight w:val="213"/>
        </w:trPr>
        <w:tc>
          <w:tcPr>
            <w:tcW w:w="1808" w:type="dxa"/>
            <w:vAlign w:val="center"/>
          </w:tcPr>
          <w:p w14:paraId="3F254296" w14:textId="77777777" w:rsidR="00852A8E" w:rsidRPr="008065FB" w:rsidRDefault="00852A8E" w:rsidP="00645FD6">
            <w:pPr>
              <w:spacing w:after="82"/>
              <w:jc w:val="center"/>
              <w:rPr>
                <w:rFonts w:cs="Arial"/>
                <w:lang w:val="en-GB"/>
              </w:rPr>
            </w:pPr>
          </w:p>
        </w:tc>
        <w:tc>
          <w:tcPr>
            <w:tcW w:w="2398" w:type="dxa"/>
            <w:vAlign w:val="center"/>
          </w:tcPr>
          <w:p w14:paraId="13784CB0" w14:textId="77777777" w:rsidR="00852A8E" w:rsidRPr="008065FB" w:rsidRDefault="00852A8E" w:rsidP="00645FD6">
            <w:pPr>
              <w:spacing w:after="82"/>
              <w:jc w:val="center"/>
              <w:rPr>
                <w:rFonts w:cs="Arial"/>
                <w:lang w:val="en-GB"/>
              </w:rPr>
            </w:pPr>
          </w:p>
        </w:tc>
        <w:tc>
          <w:tcPr>
            <w:tcW w:w="2811" w:type="dxa"/>
            <w:vAlign w:val="center"/>
          </w:tcPr>
          <w:p w14:paraId="0922A766" w14:textId="77777777" w:rsidR="00852A8E" w:rsidRPr="008065FB" w:rsidRDefault="00852A8E" w:rsidP="00645FD6">
            <w:pPr>
              <w:spacing w:after="82"/>
              <w:rPr>
                <w:rFonts w:cs="Arial"/>
                <w:lang w:val="en-GB"/>
              </w:rPr>
            </w:pPr>
          </w:p>
        </w:tc>
        <w:tc>
          <w:tcPr>
            <w:tcW w:w="2811" w:type="dxa"/>
          </w:tcPr>
          <w:p w14:paraId="117CB505" w14:textId="77777777" w:rsidR="00852A8E" w:rsidRPr="008065FB" w:rsidRDefault="00852A8E" w:rsidP="00645FD6">
            <w:pPr>
              <w:spacing w:after="82"/>
              <w:rPr>
                <w:rFonts w:cs="Arial"/>
                <w:lang w:val="en-GB"/>
              </w:rPr>
            </w:pPr>
          </w:p>
        </w:tc>
      </w:tr>
      <w:tr w:rsidR="00852A8E" w:rsidRPr="008065FB" w14:paraId="20A95089" w14:textId="77777777" w:rsidTr="00645FD6">
        <w:trPr>
          <w:trHeight w:val="224"/>
        </w:trPr>
        <w:tc>
          <w:tcPr>
            <w:tcW w:w="1808" w:type="dxa"/>
            <w:vAlign w:val="center"/>
          </w:tcPr>
          <w:p w14:paraId="485DF2F9" w14:textId="77777777" w:rsidR="00852A8E" w:rsidRPr="008065FB" w:rsidRDefault="00852A8E" w:rsidP="00645FD6">
            <w:pPr>
              <w:spacing w:after="82"/>
              <w:jc w:val="center"/>
              <w:rPr>
                <w:rFonts w:cs="Arial"/>
              </w:rPr>
            </w:pPr>
          </w:p>
        </w:tc>
        <w:tc>
          <w:tcPr>
            <w:tcW w:w="2398" w:type="dxa"/>
            <w:vAlign w:val="center"/>
          </w:tcPr>
          <w:p w14:paraId="573F25D4" w14:textId="77777777" w:rsidR="00852A8E" w:rsidRPr="008065FB" w:rsidRDefault="00852A8E" w:rsidP="00645FD6">
            <w:pPr>
              <w:spacing w:after="82"/>
              <w:jc w:val="center"/>
              <w:rPr>
                <w:rFonts w:cs="Arial"/>
              </w:rPr>
            </w:pPr>
          </w:p>
        </w:tc>
        <w:tc>
          <w:tcPr>
            <w:tcW w:w="2811" w:type="dxa"/>
            <w:vAlign w:val="center"/>
          </w:tcPr>
          <w:p w14:paraId="2C9B1B05" w14:textId="77777777" w:rsidR="00852A8E" w:rsidRPr="008065FB" w:rsidRDefault="00852A8E" w:rsidP="00645FD6">
            <w:pPr>
              <w:spacing w:after="82"/>
              <w:rPr>
                <w:rFonts w:cs="Arial"/>
              </w:rPr>
            </w:pPr>
          </w:p>
        </w:tc>
        <w:tc>
          <w:tcPr>
            <w:tcW w:w="2811" w:type="dxa"/>
          </w:tcPr>
          <w:p w14:paraId="556862F6" w14:textId="77777777" w:rsidR="00852A8E" w:rsidRPr="008065FB" w:rsidRDefault="00852A8E" w:rsidP="00645FD6">
            <w:pPr>
              <w:spacing w:after="82"/>
              <w:rPr>
                <w:rFonts w:cs="Arial"/>
              </w:rPr>
            </w:pPr>
          </w:p>
        </w:tc>
      </w:tr>
      <w:tr w:rsidR="00852A8E" w:rsidRPr="008065FB" w14:paraId="0D2CB4EB" w14:textId="77777777" w:rsidTr="00645FD6">
        <w:trPr>
          <w:trHeight w:val="213"/>
        </w:trPr>
        <w:tc>
          <w:tcPr>
            <w:tcW w:w="1808" w:type="dxa"/>
            <w:vAlign w:val="center"/>
          </w:tcPr>
          <w:p w14:paraId="1A835118" w14:textId="77777777" w:rsidR="00852A8E" w:rsidRPr="008065FB" w:rsidRDefault="00852A8E" w:rsidP="00645FD6">
            <w:pPr>
              <w:spacing w:after="82"/>
              <w:jc w:val="center"/>
              <w:rPr>
                <w:rFonts w:cs="Arial"/>
              </w:rPr>
            </w:pPr>
          </w:p>
        </w:tc>
        <w:tc>
          <w:tcPr>
            <w:tcW w:w="2398" w:type="dxa"/>
            <w:vAlign w:val="center"/>
          </w:tcPr>
          <w:p w14:paraId="3ACAB779" w14:textId="77777777" w:rsidR="00852A8E" w:rsidRPr="008065FB" w:rsidRDefault="00852A8E" w:rsidP="00645FD6">
            <w:pPr>
              <w:spacing w:after="82"/>
              <w:jc w:val="center"/>
              <w:rPr>
                <w:rFonts w:cs="Arial"/>
              </w:rPr>
            </w:pPr>
          </w:p>
        </w:tc>
        <w:tc>
          <w:tcPr>
            <w:tcW w:w="2811" w:type="dxa"/>
            <w:vAlign w:val="center"/>
          </w:tcPr>
          <w:p w14:paraId="0DED67D0" w14:textId="77777777" w:rsidR="00852A8E" w:rsidRPr="008065FB" w:rsidRDefault="00852A8E" w:rsidP="00645FD6">
            <w:pPr>
              <w:spacing w:after="82"/>
              <w:rPr>
                <w:rFonts w:cs="Arial"/>
              </w:rPr>
            </w:pPr>
          </w:p>
        </w:tc>
        <w:tc>
          <w:tcPr>
            <w:tcW w:w="2811" w:type="dxa"/>
          </w:tcPr>
          <w:p w14:paraId="67B45BA5" w14:textId="77777777" w:rsidR="00852A8E" w:rsidRPr="008065FB" w:rsidRDefault="00852A8E" w:rsidP="00645FD6">
            <w:pPr>
              <w:spacing w:after="82"/>
              <w:rPr>
                <w:rFonts w:cs="Arial"/>
              </w:rPr>
            </w:pPr>
          </w:p>
        </w:tc>
      </w:tr>
      <w:tr w:rsidR="00852A8E" w:rsidRPr="008065FB" w14:paraId="33D4C785" w14:textId="77777777" w:rsidTr="00645FD6">
        <w:trPr>
          <w:trHeight w:val="224"/>
        </w:trPr>
        <w:tc>
          <w:tcPr>
            <w:tcW w:w="1808" w:type="dxa"/>
            <w:vAlign w:val="center"/>
          </w:tcPr>
          <w:p w14:paraId="07254509" w14:textId="77777777" w:rsidR="00852A8E" w:rsidRPr="008065FB" w:rsidRDefault="00852A8E" w:rsidP="00645FD6">
            <w:pPr>
              <w:spacing w:after="82"/>
              <w:jc w:val="center"/>
              <w:rPr>
                <w:rFonts w:cs="Arial"/>
              </w:rPr>
            </w:pPr>
          </w:p>
        </w:tc>
        <w:tc>
          <w:tcPr>
            <w:tcW w:w="2398" w:type="dxa"/>
            <w:vAlign w:val="center"/>
          </w:tcPr>
          <w:p w14:paraId="3BD61D72" w14:textId="77777777" w:rsidR="00852A8E" w:rsidRPr="008065FB" w:rsidRDefault="00852A8E" w:rsidP="00645FD6">
            <w:pPr>
              <w:spacing w:after="82"/>
              <w:jc w:val="center"/>
              <w:rPr>
                <w:rFonts w:cs="Arial"/>
              </w:rPr>
            </w:pPr>
          </w:p>
        </w:tc>
        <w:tc>
          <w:tcPr>
            <w:tcW w:w="2811" w:type="dxa"/>
            <w:vAlign w:val="center"/>
          </w:tcPr>
          <w:p w14:paraId="20347A94" w14:textId="77777777" w:rsidR="00852A8E" w:rsidRPr="008065FB" w:rsidRDefault="00852A8E" w:rsidP="00645FD6">
            <w:pPr>
              <w:spacing w:after="82"/>
              <w:rPr>
                <w:rFonts w:cs="Arial"/>
              </w:rPr>
            </w:pPr>
          </w:p>
        </w:tc>
        <w:tc>
          <w:tcPr>
            <w:tcW w:w="2811" w:type="dxa"/>
          </w:tcPr>
          <w:p w14:paraId="184F4347" w14:textId="77777777" w:rsidR="00852A8E" w:rsidRPr="008065FB" w:rsidRDefault="00852A8E" w:rsidP="00645FD6">
            <w:pPr>
              <w:spacing w:after="82"/>
              <w:rPr>
                <w:rFonts w:cs="Arial"/>
              </w:rPr>
            </w:pPr>
          </w:p>
        </w:tc>
      </w:tr>
      <w:tr w:rsidR="00852A8E" w:rsidRPr="008065FB" w14:paraId="4FC00A5A" w14:textId="77777777" w:rsidTr="00645FD6">
        <w:trPr>
          <w:trHeight w:val="213"/>
        </w:trPr>
        <w:tc>
          <w:tcPr>
            <w:tcW w:w="1808" w:type="dxa"/>
            <w:vAlign w:val="center"/>
          </w:tcPr>
          <w:p w14:paraId="04F71329" w14:textId="77777777" w:rsidR="00852A8E" w:rsidRPr="008065FB" w:rsidRDefault="00852A8E" w:rsidP="00645FD6">
            <w:pPr>
              <w:spacing w:after="82"/>
              <w:jc w:val="center"/>
              <w:rPr>
                <w:rFonts w:cs="Arial"/>
              </w:rPr>
            </w:pPr>
          </w:p>
        </w:tc>
        <w:tc>
          <w:tcPr>
            <w:tcW w:w="2398" w:type="dxa"/>
            <w:vAlign w:val="center"/>
          </w:tcPr>
          <w:p w14:paraId="15A6B735" w14:textId="77777777" w:rsidR="00852A8E" w:rsidRPr="008065FB" w:rsidRDefault="00852A8E" w:rsidP="00645FD6">
            <w:pPr>
              <w:spacing w:after="82"/>
              <w:jc w:val="center"/>
              <w:rPr>
                <w:rFonts w:cs="Arial"/>
              </w:rPr>
            </w:pPr>
          </w:p>
        </w:tc>
        <w:tc>
          <w:tcPr>
            <w:tcW w:w="2811" w:type="dxa"/>
            <w:vAlign w:val="center"/>
          </w:tcPr>
          <w:p w14:paraId="37CF1F48" w14:textId="77777777" w:rsidR="00852A8E" w:rsidRPr="008065FB" w:rsidRDefault="00852A8E" w:rsidP="00645FD6">
            <w:pPr>
              <w:spacing w:after="82"/>
              <w:rPr>
                <w:rFonts w:cs="Arial"/>
              </w:rPr>
            </w:pPr>
          </w:p>
        </w:tc>
        <w:tc>
          <w:tcPr>
            <w:tcW w:w="2811" w:type="dxa"/>
          </w:tcPr>
          <w:p w14:paraId="1FEFDB62" w14:textId="77777777" w:rsidR="00852A8E" w:rsidRPr="008065FB" w:rsidRDefault="00852A8E" w:rsidP="00645FD6">
            <w:pPr>
              <w:spacing w:after="82"/>
              <w:rPr>
                <w:rFonts w:cs="Arial"/>
              </w:rPr>
            </w:pPr>
          </w:p>
        </w:tc>
      </w:tr>
      <w:tr w:rsidR="00852A8E" w:rsidRPr="008065FB" w14:paraId="66DA6F48" w14:textId="77777777" w:rsidTr="00645FD6">
        <w:trPr>
          <w:trHeight w:val="224"/>
        </w:trPr>
        <w:tc>
          <w:tcPr>
            <w:tcW w:w="1808" w:type="dxa"/>
            <w:vAlign w:val="center"/>
          </w:tcPr>
          <w:p w14:paraId="155A110A" w14:textId="77777777" w:rsidR="00852A8E" w:rsidRPr="008065FB" w:rsidRDefault="00852A8E" w:rsidP="00645FD6">
            <w:pPr>
              <w:spacing w:after="82"/>
              <w:jc w:val="center"/>
              <w:rPr>
                <w:rFonts w:cs="Arial"/>
              </w:rPr>
            </w:pPr>
          </w:p>
        </w:tc>
        <w:tc>
          <w:tcPr>
            <w:tcW w:w="2398" w:type="dxa"/>
            <w:vAlign w:val="center"/>
          </w:tcPr>
          <w:p w14:paraId="3B4C6727" w14:textId="77777777" w:rsidR="00852A8E" w:rsidRPr="008065FB" w:rsidRDefault="00852A8E" w:rsidP="00645FD6">
            <w:pPr>
              <w:spacing w:after="82"/>
              <w:jc w:val="center"/>
              <w:rPr>
                <w:rFonts w:cs="Arial"/>
              </w:rPr>
            </w:pPr>
          </w:p>
        </w:tc>
        <w:tc>
          <w:tcPr>
            <w:tcW w:w="2811" w:type="dxa"/>
            <w:vAlign w:val="center"/>
          </w:tcPr>
          <w:p w14:paraId="7D1E17AF" w14:textId="77777777" w:rsidR="00852A8E" w:rsidRPr="008065FB" w:rsidRDefault="00852A8E" w:rsidP="00645FD6">
            <w:pPr>
              <w:spacing w:after="82"/>
              <w:rPr>
                <w:rFonts w:cs="Arial"/>
              </w:rPr>
            </w:pPr>
          </w:p>
        </w:tc>
        <w:tc>
          <w:tcPr>
            <w:tcW w:w="2811" w:type="dxa"/>
          </w:tcPr>
          <w:p w14:paraId="067F9096" w14:textId="77777777" w:rsidR="00852A8E" w:rsidRPr="008065FB" w:rsidRDefault="00852A8E" w:rsidP="00645FD6">
            <w:pPr>
              <w:spacing w:after="82"/>
              <w:rPr>
                <w:rFonts w:cs="Arial"/>
              </w:rPr>
            </w:pPr>
          </w:p>
        </w:tc>
      </w:tr>
    </w:tbl>
    <w:p w14:paraId="64EBFE1D" w14:textId="77777777" w:rsidR="00852A8E" w:rsidRPr="008065FB" w:rsidRDefault="00852A8E" w:rsidP="00852A8E">
      <w:pPr>
        <w:rPr>
          <w:rFonts w:cs="Arial"/>
        </w:rPr>
      </w:pPr>
    </w:p>
    <w:p w14:paraId="4C807A06" w14:textId="77777777" w:rsidR="00852A8E" w:rsidRPr="008065FB" w:rsidRDefault="00852A8E" w:rsidP="00852A8E">
      <w:pPr>
        <w:pStyle w:val="BodyText"/>
        <w:rPr>
          <w:rFonts w:cs="Arial"/>
          <w:lang w:val="en-GB"/>
        </w:rPr>
      </w:pPr>
    </w:p>
    <w:p w14:paraId="77D609B3" w14:textId="77777777" w:rsidR="00852A8E" w:rsidRPr="008065FB" w:rsidRDefault="00852A8E" w:rsidP="00852A8E">
      <w:pPr>
        <w:pStyle w:val="BodyText"/>
        <w:rPr>
          <w:rFonts w:cs="Arial"/>
          <w:lang w:val="en-GB"/>
        </w:rPr>
      </w:pPr>
      <w:bookmarkStart w:id="4" w:name="TContents"/>
    </w:p>
    <w:p w14:paraId="693F09D7" w14:textId="77777777" w:rsidR="00852A8E" w:rsidRPr="008065FB" w:rsidRDefault="00852A8E" w:rsidP="00852A8E">
      <w:pPr>
        <w:pStyle w:val="HeadingA"/>
        <w:pBdr>
          <w:top w:val="none" w:sz="0" w:space="0" w:color="auto"/>
        </w:pBdr>
        <w:shd w:val="clear" w:color="auto" w:fill="C0C0C0"/>
        <w:ind w:left="652" w:hanging="652"/>
        <w:rPr>
          <w:rFonts w:cs="Arial"/>
          <w:lang w:val="en-GB"/>
        </w:rPr>
      </w:pPr>
      <w:r w:rsidRPr="008065FB">
        <w:rPr>
          <w:rFonts w:cs="Arial"/>
          <w:lang w:val="en-GB"/>
        </w:rPr>
        <w:lastRenderedPageBreak/>
        <w:t>Table of Contents</w:t>
      </w:r>
    </w:p>
    <w:p w14:paraId="32697A03" w14:textId="77777777" w:rsidR="00852A8E" w:rsidRPr="008065FB" w:rsidRDefault="00852A8E" w:rsidP="00852A8E">
      <w:pPr>
        <w:pStyle w:val="TOC1"/>
        <w:tabs>
          <w:tab w:val="left" w:pos="600"/>
        </w:tabs>
        <w:rPr>
          <w:rFonts w:cs="Arial"/>
          <w:lang w:val="en-GB"/>
        </w:rPr>
      </w:pPr>
    </w:p>
    <w:bookmarkStart w:id="5" w:name="_Toc228789104"/>
    <w:p w14:paraId="7605B3F5" w14:textId="3803477E" w:rsidR="008C3233" w:rsidRDefault="00852A8E">
      <w:pPr>
        <w:pStyle w:val="TOC1"/>
        <w:tabs>
          <w:tab w:val="left" w:pos="600"/>
        </w:tabs>
        <w:rPr>
          <w:rFonts w:asciiTheme="minorHAnsi" w:eastAsiaTheme="minorEastAsia" w:hAnsiTheme="minorHAnsi" w:cstheme="minorBidi"/>
          <w:noProof/>
          <w:sz w:val="22"/>
          <w:szCs w:val="22"/>
        </w:rPr>
      </w:pPr>
      <w:r w:rsidRPr="008065FB">
        <w:rPr>
          <w:rFonts w:cs="Arial"/>
          <w:lang w:val="en-GB"/>
        </w:rPr>
        <w:fldChar w:fldCharType="begin"/>
      </w:r>
      <w:r w:rsidRPr="008065FB">
        <w:rPr>
          <w:rFonts w:cs="Arial"/>
          <w:lang w:val="en-GB"/>
        </w:rPr>
        <w:instrText xml:space="preserve"> TOC \o "1-3" \h \z \u </w:instrText>
      </w:r>
      <w:r w:rsidRPr="008065FB">
        <w:rPr>
          <w:rFonts w:cs="Arial"/>
          <w:lang w:val="en-GB"/>
        </w:rPr>
        <w:fldChar w:fldCharType="separate"/>
      </w:r>
      <w:hyperlink w:anchor="_Toc40712677" w:history="1">
        <w:r w:rsidR="008C3233" w:rsidRPr="00CE5424">
          <w:rPr>
            <w:rStyle w:val="Hyperlink"/>
            <w:rFonts w:cs="Arial"/>
            <w:noProof/>
            <w:lang w:val="en-GB"/>
          </w:rPr>
          <w:t>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Tracking</w:t>
        </w:r>
        <w:r w:rsidR="008C3233">
          <w:rPr>
            <w:noProof/>
            <w:webHidden/>
          </w:rPr>
          <w:tab/>
        </w:r>
        <w:r w:rsidR="008C3233">
          <w:rPr>
            <w:noProof/>
            <w:webHidden/>
          </w:rPr>
          <w:fldChar w:fldCharType="begin"/>
        </w:r>
        <w:r w:rsidR="008C3233">
          <w:rPr>
            <w:noProof/>
            <w:webHidden/>
          </w:rPr>
          <w:instrText xml:space="preserve"> PAGEREF _Toc40712677 \h </w:instrText>
        </w:r>
        <w:r w:rsidR="008C3233">
          <w:rPr>
            <w:noProof/>
            <w:webHidden/>
          </w:rPr>
        </w:r>
        <w:r w:rsidR="008C3233">
          <w:rPr>
            <w:noProof/>
            <w:webHidden/>
          </w:rPr>
          <w:fldChar w:fldCharType="separate"/>
        </w:r>
        <w:r w:rsidR="008C3233">
          <w:rPr>
            <w:noProof/>
            <w:webHidden/>
          </w:rPr>
          <w:t>5</w:t>
        </w:r>
        <w:r w:rsidR="008C3233">
          <w:rPr>
            <w:noProof/>
            <w:webHidden/>
          </w:rPr>
          <w:fldChar w:fldCharType="end"/>
        </w:r>
      </w:hyperlink>
    </w:p>
    <w:p w14:paraId="53D5A52E" w14:textId="4A2D3F60" w:rsidR="008C3233" w:rsidRDefault="00000000">
      <w:pPr>
        <w:pStyle w:val="TOC2"/>
        <w:tabs>
          <w:tab w:val="left" w:pos="800"/>
        </w:tabs>
        <w:rPr>
          <w:rFonts w:asciiTheme="minorHAnsi" w:eastAsiaTheme="minorEastAsia" w:hAnsiTheme="minorHAnsi" w:cstheme="minorBidi"/>
          <w:noProof/>
          <w:sz w:val="22"/>
          <w:szCs w:val="22"/>
        </w:rPr>
      </w:pPr>
      <w:hyperlink w:anchor="_Toc40712678" w:history="1">
        <w:r w:rsidR="008C3233" w:rsidRPr="00CE5424">
          <w:rPr>
            <w:rStyle w:val="Hyperlink"/>
            <w:rFonts w:cs="Arial"/>
            <w:noProof/>
            <w:lang w:val="en-GB"/>
          </w:rPr>
          <w:t>1.1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Classification</w:t>
        </w:r>
        <w:r w:rsidR="008C3233">
          <w:rPr>
            <w:noProof/>
            <w:webHidden/>
          </w:rPr>
          <w:tab/>
        </w:r>
        <w:r w:rsidR="008C3233">
          <w:rPr>
            <w:noProof/>
            <w:webHidden/>
          </w:rPr>
          <w:fldChar w:fldCharType="begin"/>
        </w:r>
        <w:r w:rsidR="008C3233">
          <w:rPr>
            <w:noProof/>
            <w:webHidden/>
          </w:rPr>
          <w:instrText xml:space="preserve"> PAGEREF _Toc40712678 \h </w:instrText>
        </w:r>
        <w:r w:rsidR="008C3233">
          <w:rPr>
            <w:noProof/>
            <w:webHidden/>
          </w:rPr>
        </w:r>
        <w:r w:rsidR="008C3233">
          <w:rPr>
            <w:noProof/>
            <w:webHidden/>
          </w:rPr>
          <w:fldChar w:fldCharType="separate"/>
        </w:r>
        <w:r w:rsidR="008C3233">
          <w:rPr>
            <w:noProof/>
            <w:webHidden/>
          </w:rPr>
          <w:t>5</w:t>
        </w:r>
        <w:r w:rsidR="008C3233">
          <w:rPr>
            <w:noProof/>
            <w:webHidden/>
          </w:rPr>
          <w:fldChar w:fldCharType="end"/>
        </w:r>
      </w:hyperlink>
    </w:p>
    <w:p w14:paraId="462EB432" w14:textId="0355C823" w:rsidR="008C3233" w:rsidRDefault="00000000">
      <w:pPr>
        <w:pStyle w:val="TOC1"/>
        <w:tabs>
          <w:tab w:val="left" w:pos="600"/>
        </w:tabs>
        <w:rPr>
          <w:rFonts w:asciiTheme="minorHAnsi" w:eastAsiaTheme="minorEastAsia" w:hAnsiTheme="minorHAnsi" w:cstheme="minorBidi"/>
          <w:noProof/>
          <w:sz w:val="22"/>
          <w:szCs w:val="22"/>
        </w:rPr>
      </w:pPr>
      <w:hyperlink w:anchor="_Toc40712679" w:history="1">
        <w:r w:rsidR="008C3233" w:rsidRPr="00CE5424">
          <w:rPr>
            <w:rStyle w:val="Hyperlink"/>
            <w:rFonts w:cs="Arial"/>
            <w:noProof/>
            <w:lang w:val="en-GB"/>
          </w:rPr>
          <w:t>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Functionality Requirements</w:t>
        </w:r>
        <w:r w:rsidR="008C3233">
          <w:rPr>
            <w:noProof/>
            <w:webHidden/>
          </w:rPr>
          <w:tab/>
        </w:r>
        <w:r w:rsidR="008C3233">
          <w:rPr>
            <w:noProof/>
            <w:webHidden/>
          </w:rPr>
          <w:fldChar w:fldCharType="begin"/>
        </w:r>
        <w:r w:rsidR="008C3233">
          <w:rPr>
            <w:noProof/>
            <w:webHidden/>
          </w:rPr>
          <w:instrText xml:space="preserve"> PAGEREF _Toc40712679 \h </w:instrText>
        </w:r>
        <w:r w:rsidR="008C3233">
          <w:rPr>
            <w:noProof/>
            <w:webHidden/>
          </w:rPr>
        </w:r>
        <w:r w:rsidR="008C3233">
          <w:rPr>
            <w:noProof/>
            <w:webHidden/>
          </w:rPr>
          <w:fldChar w:fldCharType="separate"/>
        </w:r>
        <w:r w:rsidR="008C3233">
          <w:rPr>
            <w:noProof/>
            <w:webHidden/>
          </w:rPr>
          <w:t>6</w:t>
        </w:r>
        <w:r w:rsidR="008C3233">
          <w:rPr>
            <w:noProof/>
            <w:webHidden/>
          </w:rPr>
          <w:fldChar w:fldCharType="end"/>
        </w:r>
      </w:hyperlink>
    </w:p>
    <w:p w14:paraId="08C3BDE1" w14:textId="3DE10021" w:rsidR="008C3233" w:rsidRDefault="00000000">
      <w:pPr>
        <w:pStyle w:val="TOC2"/>
        <w:rPr>
          <w:rFonts w:asciiTheme="minorHAnsi" w:eastAsiaTheme="minorEastAsia" w:hAnsiTheme="minorHAnsi" w:cstheme="minorBidi"/>
          <w:noProof/>
          <w:sz w:val="22"/>
          <w:szCs w:val="22"/>
        </w:rPr>
      </w:pPr>
      <w:hyperlink w:anchor="_Toc40712680" w:history="1">
        <w:r w:rsidR="008C3233" w:rsidRPr="00CE5424">
          <w:rPr>
            <w:rStyle w:val="Hyperlink"/>
            <w:rFonts w:cs="Arial"/>
            <w:noProof/>
          </w:rPr>
          <w:t>2.1 Process Flow / Data Flow</w:t>
        </w:r>
        <w:r w:rsidR="008C3233">
          <w:rPr>
            <w:noProof/>
            <w:webHidden/>
          </w:rPr>
          <w:tab/>
        </w:r>
        <w:r w:rsidR="008C3233">
          <w:rPr>
            <w:noProof/>
            <w:webHidden/>
          </w:rPr>
          <w:fldChar w:fldCharType="begin"/>
        </w:r>
        <w:r w:rsidR="008C3233">
          <w:rPr>
            <w:noProof/>
            <w:webHidden/>
          </w:rPr>
          <w:instrText xml:space="preserve"> PAGEREF _Toc40712680 \h </w:instrText>
        </w:r>
        <w:r w:rsidR="008C3233">
          <w:rPr>
            <w:noProof/>
            <w:webHidden/>
          </w:rPr>
        </w:r>
        <w:r w:rsidR="008C3233">
          <w:rPr>
            <w:noProof/>
            <w:webHidden/>
          </w:rPr>
          <w:fldChar w:fldCharType="separate"/>
        </w:r>
        <w:r w:rsidR="008C3233">
          <w:rPr>
            <w:noProof/>
            <w:webHidden/>
          </w:rPr>
          <w:t>6</w:t>
        </w:r>
        <w:r w:rsidR="008C3233">
          <w:rPr>
            <w:noProof/>
            <w:webHidden/>
          </w:rPr>
          <w:fldChar w:fldCharType="end"/>
        </w:r>
      </w:hyperlink>
    </w:p>
    <w:p w14:paraId="585820CD" w14:textId="2B24B633" w:rsidR="008C3233" w:rsidRDefault="00000000">
      <w:pPr>
        <w:pStyle w:val="TOC2"/>
        <w:rPr>
          <w:rFonts w:asciiTheme="minorHAnsi" w:eastAsiaTheme="minorEastAsia" w:hAnsiTheme="minorHAnsi" w:cstheme="minorBidi"/>
          <w:noProof/>
          <w:sz w:val="22"/>
          <w:szCs w:val="22"/>
        </w:rPr>
      </w:pPr>
      <w:hyperlink w:anchor="_Toc40712681" w:history="1">
        <w:r w:rsidR="008C3233" w:rsidRPr="00CE5424">
          <w:rPr>
            <w:rStyle w:val="Hyperlink"/>
            <w:rFonts w:cs="Arial"/>
            <w:noProof/>
            <w:lang w:val="en-GB"/>
          </w:rPr>
          <w:t>2.2 Assumptions</w:t>
        </w:r>
        <w:r w:rsidR="008C3233">
          <w:rPr>
            <w:noProof/>
            <w:webHidden/>
          </w:rPr>
          <w:tab/>
        </w:r>
        <w:r w:rsidR="008C3233">
          <w:rPr>
            <w:noProof/>
            <w:webHidden/>
          </w:rPr>
          <w:fldChar w:fldCharType="begin"/>
        </w:r>
        <w:r w:rsidR="008C3233">
          <w:rPr>
            <w:noProof/>
            <w:webHidden/>
          </w:rPr>
          <w:instrText xml:space="preserve"> PAGEREF _Toc40712681 \h </w:instrText>
        </w:r>
        <w:r w:rsidR="008C3233">
          <w:rPr>
            <w:noProof/>
            <w:webHidden/>
          </w:rPr>
        </w:r>
        <w:r w:rsidR="008C3233">
          <w:rPr>
            <w:noProof/>
            <w:webHidden/>
          </w:rPr>
          <w:fldChar w:fldCharType="separate"/>
        </w:r>
        <w:r w:rsidR="008C3233">
          <w:rPr>
            <w:noProof/>
            <w:webHidden/>
          </w:rPr>
          <w:t>6</w:t>
        </w:r>
        <w:r w:rsidR="008C3233">
          <w:rPr>
            <w:noProof/>
            <w:webHidden/>
          </w:rPr>
          <w:fldChar w:fldCharType="end"/>
        </w:r>
      </w:hyperlink>
    </w:p>
    <w:p w14:paraId="47EF3DED" w14:textId="69497B2E" w:rsidR="008C3233" w:rsidRDefault="00000000">
      <w:pPr>
        <w:pStyle w:val="TOC2"/>
        <w:rPr>
          <w:rFonts w:asciiTheme="minorHAnsi" w:eastAsiaTheme="minorEastAsia" w:hAnsiTheme="minorHAnsi" w:cstheme="minorBidi"/>
          <w:noProof/>
          <w:sz w:val="22"/>
          <w:szCs w:val="22"/>
        </w:rPr>
      </w:pPr>
      <w:hyperlink w:anchor="_Toc40712682" w:history="1">
        <w:r w:rsidR="008C3233" w:rsidRPr="00CE5424">
          <w:rPr>
            <w:rStyle w:val="Hyperlink"/>
            <w:rFonts w:cs="Arial"/>
            <w:noProof/>
            <w:lang w:val="en-GB"/>
          </w:rPr>
          <w:t>2.3 Out of scope</w:t>
        </w:r>
        <w:r w:rsidR="008C3233">
          <w:rPr>
            <w:noProof/>
            <w:webHidden/>
          </w:rPr>
          <w:tab/>
        </w:r>
        <w:r w:rsidR="008C3233">
          <w:rPr>
            <w:noProof/>
            <w:webHidden/>
          </w:rPr>
          <w:fldChar w:fldCharType="begin"/>
        </w:r>
        <w:r w:rsidR="008C3233">
          <w:rPr>
            <w:noProof/>
            <w:webHidden/>
          </w:rPr>
          <w:instrText xml:space="preserve"> PAGEREF _Toc40712682 \h </w:instrText>
        </w:r>
        <w:r w:rsidR="008C3233">
          <w:rPr>
            <w:noProof/>
            <w:webHidden/>
          </w:rPr>
        </w:r>
        <w:r w:rsidR="008C3233">
          <w:rPr>
            <w:noProof/>
            <w:webHidden/>
          </w:rPr>
          <w:fldChar w:fldCharType="separate"/>
        </w:r>
        <w:r w:rsidR="008C3233">
          <w:rPr>
            <w:noProof/>
            <w:webHidden/>
          </w:rPr>
          <w:t>7</w:t>
        </w:r>
        <w:r w:rsidR="008C3233">
          <w:rPr>
            <w:noProof/>
            <w:webHidden/>
          </w:rPr>
          <w:fldChar w:fldCharType="end"/>
        </w:r>
      </w:hyperlink>
    </w:p>
    <w:p w14:paraId="402784B0" w14:textId="1A2E298A" w:rsidR="008C3233" w:rsidRDefault="00000000">
      <w:pPr>
        <w:pStyle w:val="TOC1"/>
        <w:tabs>
          <w:tab w:val="left" w:pos="600"/>
        </w:tabs>
        <w:rPr>
          <w:rFonts w:asciiTheme="minorHAnsi" w:eastAsiaTheme="minorEastAsia" w:hAnsiTheme="minorHAnsi" w:cstheme="minorBidi"/>
          <w:noProof/>
          <w:sz w:val="22"/>
          <w:szCs w:val="22"/>
        </w:rPr>
      </w:pPr>
      <w:hyperlink w:anchor="_Toc40712683" w:history="1">
        <w:r w:rsidR="008C3233" w:rsidRPr="00CE5424">
          <w:rPr>
            <w:rStyle w:val="Hyperlink"/>
            <w:rFonts w:cs="Arial"/>
            <w:noProof/>
            <w:lang w:val="en-GB"/>
          </w:rPr>
          <w:t>3.</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EXTRACT LOGIC IN SAP</w:t>
        </w:r>
        <w:r w:rsidR="008C3233">
          <w:rPr>
            <w:noProof/>
            <w:webHidden/>
          </w:rPr>
          <w:tab/>
        </w:r>
        <w:r w:rsidR="008C3233">
          <w:rPr>
            <w:noProof/>
            <w:webHidden/>
          </w:rPr>
          <w:fldChar w:fldCharType="begin"/>
        </w:r>
        <w:r w:rsidR="008C3233">
          <w:rPr>
            <w:noProof/>
            <w:webHidden/>
          </w:rPr>
          <w:instrText xml:space="preserve"> PAGEREF _Toc40712683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471A3ABD" w14:textId="17F4D552" w:rsidR="008C3233" w:rsidRDefault="00000000">
      <w:pPr>
        <w:pStyle w:val="TOC2"/>
        <w:tabs>
          <w:tab w:val="left" w:pos="800"/>
        </w:tabs>
        <w:rPr>
          <w:rFonts w:asciiTheme="minorHAnsi" w:eastAsiaTheme="minorEastAsia" w:hAnsiTheme="minorHAnsi" w:cstheme="minorBidi"/>
          <w:noProof/>
          <w:sz w:val="22"/>
          <w:szCs w:val="22"/>
        </w:rPr>
      </w:pPr>
      <w:hyperlink w:anchor="_Toc40712684" w:history="1">
        <w:r w:rsidR="008C3233" w:rsidRPr="00CE5424">
          <w:rPr>
            <w:rStyle w:val="Hyperlink"/>
            <w:rFonts w:cs="Arial"/>
            <w:noProof/>
            <w:lang w:val="en-GB"/>
          </w:rPr>
          <w:t>3.1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Source / Target Data Mapping</w:t>
        </w:r>
        <w:r w:rsidR="008C3233">
          <w:rPr>
            <w:noProof/>
            <w:webHidden/>
          </w:rPr>
          <w:tab/>
        </w:r>
        <w:r w:rsidR="008C3233">
          <w:rPr>
            <w:noProof/>
            <w:webHidden/>
          </w:rPr>
          <w:fldChar w:fldCharType="begin"/>
        </w:r>
        <w:r w:rsidR="008C3233">
          <w:rPr>
            <w:noProof/>
            <w:webHidden/>
          </w:rPr>
          <w:instrText xml:space="preserve"> PAGEREF _Toc40712684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544C4697" w14:textId="685FB167" w:rsidR="008C3233" w:rsidRDefault="00000000">
      <w:pPr>
        <w:pStyle w:val="TOC2"/>
        <w:tabs>
          <w:tab w:val="left" w:pos="800"/>
        </w:tabs>
        <w:rPr>
          <w:rFonts w:asciiTheme="minorHAnsi" w:eastAsiaTheme="minorEastAsia" w:hAnsiTheme="minorHAnsi" w:cstheme="minorBidi"/>
          <w:noProof/>
          <w:sz w:val="22"/>
          <w:szCs w:val="22"/>
        </w:rPr>
      </w:pPr>
      <w:hyperlink w:anchor="_Toc40712685" w:history="1">
        <w:r w:rsidR="008C3233" w:rsidRPr="00CE5424">
          <w:rPr>
            <w:rStyle w:val="Hyperlink"/>
            <w:rFonts w:cs="Arial"/>
            <w:noProof/>
            <w:lang w:val="en-GB"/>
          </w:rPr>
          <w:t>3.2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Filters</w:t>
        </w:r>
        <w:r w:rsidR="008C3233">
          <w:rPr>
            <w:noProof/>
            <w:webHidden/>
          </w:rPr>
          <w:tab/>
        </w:r>
        <w:r w:rsidR="008C3233">
          <w:rPr>
            <w:noProof/>
            <w:webHidden/>
          </w:rPr>
          <w:fldChar w:fldCharType="begin"/>
        </w:r>
        <w:r w:rsidR="008C3233">
          <w:rPr>
            <w:noProof/>
            <w:webHidden/>
          </w:rPr>
          <w:instrText xml:space="preserve"> PAGEREF _Toc40712685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0D3CF835" w14:textId="646CA180" w:rsidR="008C3233" w:rsidRDefault="00000000">
      <w:pPr>
        <w:pStyle w:val="TOC2"/>
        <w:tabs>
          <w:tab w:val="left" w:pos="800"/>
        </w:tabs>
        <w:rPr>
          <w:rFonts w:asciiTheme="minorHAnsi" w:eastAsiaTheme="minorEastAsia" w:hAnsiTheme="minorHAnsi" w:cstheme="minorBidi"/>
          <w:noProof/>
          <w:sz w:val="22"/>
          <w:szCs w:val="22"/>
        </w:rPr>
      </w:pPr>
      <w:hyperlink w:anchor="_Toc40712686" w:history="1">
        <w:r w:rsidR="008C3233" w:rsidRPr="00CE5424">
          <w:rPr>
            <w:rStyle w:val="Hyperlink"/>
            <w:rFonts w:cs="Arial"/>
            <w:noProof/>
            <w:lang w:val="en-GB"/>
          </w:rPr>
          <w:t>3.3</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Extraction Logic</w:t>
        </w:r>
        <w:r w:rsidR="008C3233">
          <w:rPr>
            <w:noProof/>
            <w:webHidden/>
          </w:rPr>
          <w:tab/>
        </w:r>
        <w:r w:rsidR="008C3233">
          <w:rPr>
            <w:noProof/>
            <w:webHidden/>
          </w:rPr>
          <w:fldChar w:fldCharType="begin"/>
        </w:r>
        <w:r w:rsidR="008C3233">
          <w:rPr>
            <w:noProof/>
            <w:webHidden/>
          </w:rPr>
          <w:instrText xml:space="preserve"> PAGEREF _Toc40712686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770ACB90" w14:textId="10821C83" w:rsidR="008C3233" w:rsidRDefault="00000000">
      <w:pPr>
        <w:pStyle w:val="TOC2"/>
        <w:tabs>
          <w:tab w:val="left" w:pos="800"/>
        </w:tabs>
        <w:rPr>
          <w:rFonts w:asciiTheme="minorHAnsi" w:eastAsiaTheme="minorEastAsia" w:hAnsiTheme="minorHAnsi" w:cstheme="minorBidi"/>
          <w:noProof/>
          <w:sz w:val="22"/>
          <w:szCs w:val="22"/>
        </w:rPr>
      </w:pPr>
      <w:hyperlink w:anchor="_Toc40712687" w:history="1">
        <w:r w:rsidR="008C3233" w:rsidRPr="00CE5424">
          <w:rPr>
            <w:rStyle w:val="Hyperlink"/>
            <w:rFonts w:cs="Arial"/>
            <w:noProof/>
            <w:lang w:val="en-GB"/>
          </w:rPr>
          <w:t>3.4</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Retention</w:t>
        </w:r>
        <w:r w:rsidR="008C3233">
          <w:rPr>
            <w:noProof/>
            <w:webHidden/>
          </w:rPr>
          <w:tab/>
        </w:r>
        <w:r w:rsidR="008C3233">
          <w:rPr>
            <w:noProof/>
            <w:webHidden/>
          </w:rPr>
          <w:fldChar w:fldCharType="begin"/>
        </w:r>
        <w:r w:rsidR="008C3233">
          <w:rPr>
            <w:noProof/>
            <w:webHidden/>
          </w:rPr>
          <w:instrText xml:space="preserve"> PAGEREF _Toc40712687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743049FF" w14:textId="719AC223" w:rsidR="008C3233" w:rsidRDefault="00000000">
      <w:pPr>
        <w:pStyle w:val="TOC2"/>
        <w:tabs>
          <w:tab w:val="left" w:pos="800"/>
        </w:tabs>
        <w:rPr>
          <w:rFonts w:asciiTheme="minorHAnsi" w:eastAsiaTheme="minorEastAsia" w:hAnsiTheme="minorHAnsi" w:cstheme="minorBidi"/>
          <w:noProof/>
          <w:sz w:val="22"/>
          <w:szCs w:val="22"/>
        </w:rPr>
      </w:pPr>
      <w:hyperlink w:anchor="_Toc40712688" w:history="1">
        <w:r w:rsidR="008C3233" w:rsidRPr="00CE5424">
          <w:rPr>
            <w:rStyle w:val="Hyperlink"/>
            <w:rFonts w:cs="Arial"/>
            <w:noProof/>
            <w:lang w:val="en-GB"/>
          </w:rPr>
          <w:t>3.5</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SeeBurger integration details</w:t>
        </w:r>
        <w:r w:rsidR="008C3233">
          <w:rPr>
            <w:noProof/>
            <w:webHidden/>
          </w:rPr>
          <w:tab/>
        </w:r>
        <w:r w:rsidR="008C3233">
          <w:rPr>
            <w:noProof/>
            <w:webHidden/>
          </w:rPr>
          <w:fldChar w:fldCharType="begin"/>
        </w:r>
        <w:r w:rsidR="008C3233">
          <w:rPr>
            <w:noProof/>
            <w:webHidden/>
          </w:rPr>
          <w:instrText xml:space="preserve"> PAGEREF _Toc40712688 \h </w:instrText>
        </w:r>
        <w:r w:rsidR="008C3233">
          <w:rPr>
            <w:noProof/>
            <w:webHidden/>
          </w:rPr>
        </w:r>
        <w:r w:rsidR="008C3233">
          <w:rPr>
            <w:noProof/>
            <w:webHidden/>
          </w:rPr>
          <w:fldChar w:fldCharType="separate"/>
        </w:r>
        <w:r w:rsidR="008C3233">
          <w:rPr>
            <w:noProof/>
            <w:webHidden/>
          </w:rPr>
          <w:t>8</w:t>
        </w:r>
        <w:r w:rsidR="008C3233">
          <w:rPr>
            <w:noProof/>
            <w:webHidden/>
          </w:rPr>
          <w:fldChar w:fldCharType="end"/>
        </w:r>
      </w:hyperlink>
    </w:p>
    <w:p w14:paraId="7B93B10C" w14:textId="235FACA0" w:rsidR="008C3233" w:rsidRDefault="00000000">
      <w:pPr>
        <w:pStyle w:val="TOC1"/>
        <w:tabs>
          <w:tab w:val="left" w:pos="600"/>
        </w:tabs>
        <w:rPr>
          <w:rFonts w:asciiTheme="minorHAnsi" w:eastAsiaTheme="minorEastAsia" w:hAnsiTheme="minorHAnsi" w:cstheme="minorBidi"/>
          <w:noProof/>
          <w:sz w:val="22"/>
          <w:szCs w:val="22"/>
        </w:rPr>
      </w:pPr>
      <w:hyperlink w:anchor="_Toc40712689" w:history="1">
        <w:r w:rsidR="008C3233" w:rsidRPr="00CE5424">
          <w:rPr>
            <w:rStyle w:val="Hyperlink"/>
            <w:rFonts w:cs="Arial"/>
            <w:noProof/>
            <w:lang w:val="en-GB"/>
          </w:rPr>
          <w:t>4.</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Inbound to JDA Mapping</w:t>
        </w:r>
        <w:r w:rsidR="008C3233">
          <w:rPr>
            <w:noProof/>
            <w:webHidden/>
          </w:rPr>
          <w:tab/>
        </w:r>
        <w:r w:rsidR="008C3233">
          <w:rPr>
            <w:noProof/>
            <w:webHidden/>
          </w:rPr>
          <w:fldChar w:fldCharType="begin"/>
        </w:r>
        <w:r w:rsidR="008C3233">
          <w:rPr>
            <w:noProof/>
            <w:webHidden/>
          </w:rPr>
          <w:instrText xml:space="preserve"> PAGEREF _Toc40712689 \h </w:instrText>
        </w:r>
        <w:r w:rsidR="008C3233">
          <w:rPr>
            <w:noProof/>
            <w:webHidden/>
          </w:rPr>
        </w:r>
        <w:r w:rsidR="008C3233">
          <w:rPr>
            <w:noProof/>
            <w:webHidden/>
          </w:rPr>
          <w:fldChar w:fldCharType="separate"/>
        </w:r>
        <w:r w:rsidR="008C3233">
          <w:rPr>
            <w:noProof/>
            <w:webHidden/>
          </w:rPr>
          <w:t>9</w:t>
        </w:r>
        <w:r w:rsidR="008C3233">
          <w:rPr>
            <w:noProof/>
            <w:webHidden/>
          </w:rPr>
          <w:fldChar w:fldCharType="end"/>
        </w:r>
      </w:hyperlink>
    </w:p>
    <w:p w14:paraId="6BFC0B79" w14:textId="515EB551" w:rsidR="008C3233" w:rsidRDefault="00000000">
      <w:pPr>
        <w:pStyle w:val="TOC2"/>
        <w:tabs>
          <w:tab w:val="left" w:pos="800"/>
        </w:tabs>
        <w:rPr>
          <w:rFonts w:asciiTheme="minorHAnsi" w:eastAsiaTheme="minorEastAsia" w:hAnsiTheme="minorHAnsi" w:cstheme="minorBidi"/>
          <w:noProof/>
          <w:sz w:val="22"/>
          <w:szCs w:val="22"/>
        </w:rPr>
      </w:pPr>
      <w:hyperlink w:anchor="_Toc40712690" w:history="1">
        <w:r w:rsidR="008C3233" w:rsidRPr="00CE5424">
          <w:rPr>
            <w:rStyle w:val="Hyperlink"/>
            <w:rFonts w:cs="Arial"/>
            <w:noProof/>
            <w:lang w:val="en-GB"/>
          </w:rPr>
          <w:t>4.1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Input file specification</w:t>
        </w:r>
        <w:r w:rsidR="008C3233">
          <w:rPr>
            <w:noProof/>
            <w:webHidden/>
          </w:rPr>
          <w:tab/>
        </w:r>
        <w:r w:rsidR="008C3233">
          <w:rPr>
            <w:noProof/>
            <w:webHidden/>
          </w:rPr>
          <w:fldChar w:fldCharType="begin"/>
        </w:r>
        <w:r w:rsidR="008C3233">
          <w:rPr>
            <w:noProof/>
            <w:webHidden/>
          </w:rPr>
          <w:instrText xml:space="preserve"> PAGEREF _Toc40712690 \h </w:instrText>
        </w:r>
        <w:r w:rsidR="008C3233">
          <w:rPr>
            <w:noProof/>
            <w:webHidden/>
          </w:rPr>
        </w:r>
        <w:r w:rsidR="008C3233">
          <w:rPr>
            <w:noProof/>
            <w:webHidden/>
          </w:rPr>
          <w:fldChar w:fldCharType="separate"/>
        </w:r>
        <w:r w:rsidR="008C3233">
          <w:rPr>
            <w:noProof/>
            <w:webHidden/>
          </w:rPr>
          <w:t>9</w:t>
        </w:r>
        <w:r w:rsidR="008C3233">
          <w:rPr>
            <w:noProof/>
            <w:webHidden/>
          </w:rPr>
          <w:fldChar w:fldCharType="end"/>
        </w:r>
      </w:hyperlink>
    </w:p>
    <w:p w14:paraId="3F51135F" w14:textId="3026AF72" w:rsidR="008C3233" w:rsidRDefault="00000000">
      <w:pPr>
        <w:pStyle w:val="TOC2"/>
        <w:tabs>
          <w:tab w:val="left" w:pos="800"/>
        </w:tabs>
        <w:rPr>
          <w:rFonts w:asciiTheme="minorHAnsi" w:eastAsiaTheme="minorEastAsia" w:hAnsiTheme="minorHAnsi" w:cstheme="minorBidi"/>
          <w:noProof/>
          <w:sz w:val="22"/>
          <w:szCs w:val="22"/>
        </w:rPr>
      </w:pPr>
      <w:hyperlink w:anchor="_Toc40712691" w:history="1">
        <w:r w:rsidR="008C3233" w:rsidRPr="00CE5424">
          <w:rPr>
            <w:rStyle w:val="Hyperlink"/>
            <w:rFonts w:cs="Arial"/>
            <w:noProof/>
            <w:lang w:val="en-GB"/>
          </w:rPr>
          <w:t>4.2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Source file to JDA Destination Data Mapping</w:t>
        </w:r>
        <w:r w:rsidR="008C3233">
          <w:rPr>
            <w:noProof/>
            <w:webHidden/>
          </w:rPr>
          <w:tab/>
        </w:r>
        <w:r w:rsidR="008C3233">
          <w:rPr>
            <w:noProof/>
            <w:webHidden/>
          </w:rPr>
          <w:fldChar w:fldCharType="begin"/>
        </w:r>
        <w:r w:rsidR="008C3233">
          <w:rPr>
            <w:noProof/>
            <w:webHidden/>
          </w:rPr>
          <w:instrText xml:space="preserve"> PAGEREF _Toc40712691 \h </w:instrText>
        </w:r>
        <w:r w:rsidR="008C3233">
          <w:rPr>
            <w:noProof/>
            <w:webHidden/>
          </w:rPr>
        </w:r>
        <w:r w:rsidR="008C3233">
          <w:rPr>
            <w:noProof/>
            <w:webHidden/>
          </w:rPr>
          <w:fldChar w:fldCharType="separate"/>
        </w:r>
        <w:r w:rsidR="008C3233">
          <w:rPr>
            <w:noProof/>
            <w:webHidden/>
          </w:rPr>
          <w:t>9</w:t>
        </w:r>
        <w:r w:rsidR="008C3233">
          <w:rPr>
            <w:noProof/>
            <w:webHidden/>
          </w:rPr>
          <w:fldChar w:fldCharType="end"/>
        </w:r>
      </w:hyperlink>
    </w:p>
    <w:p w14:paraId="24610B70" w14:textId="642BD8BB" w:rsidR="008C3233" w:rsidRDefault="00000000">
      <w:pPr>
        <w:pStyle w:val="TOC2"/>
        <w:tabs>
          <w:tab w:val="left" w:pos="800"/>
        </w:tabs>
        <w:rPr>
          <w:rFonts w:asciiTheme="minorHAnsi" w:eastAsiaTheme="minorEastAsia" w:hAnsiTheme="minorHAnsi" w:cstheme="minorBidi"/>
          <w:noProof/>
          <w:sz w:val="22"/>
          <w:szCs w:val="22"/>
        </w:rPr>
      </w:pPr>
      <w:hyperlink w:anchor="_Toc40712692" w:history="1">
        <w:r w:rsidR="008C3233" w:rsidRPr="00CE5424">
          <w:rPr>
            <w:rStyle w:val="Hyperlink"/>
            <w:rFonts w:cs="Arial"/>
            <w:noProof/>
            <w:lang w:val="en-GB"/>
          </w:rPr>
          <w:t>4.3</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Filters</w:t>
        </w:r>
        <w:r w:rsidR="008C3233">
          <w:rPr>
            <w:noProof/>
            <w:webHidden/>
          </w:rPr>
          <w:tab/>
        </w:r>
        <w:r w:rsidR="008C3233">
          <w:rPr>
            <w:noProof/>
            <w:webHidden/>
          </w:rPr>
          <w:fldChar w:fldCharType="begin"/>
        </w:r>
        <w:r w:rsidR="008C3233">
          <w:rPr>
            <w:noProof/>
            <w:webHidden/>
          </w:rPr>
          <w:instrText xml:space="preserve"> PAGEREF _Toc40712692 \h </w:instrText>
        </w:r>
        <w:r w:rsidR="008C3233">
          <w:rPr>
            <w:noProof/>
            <w:webHidden/>
          </w:rPr>
        </w:r>
        <w:r w:rsidR="008C3233">
          <w:rPr>
            <w:noProof/>
            <w:webHidden/>
          </w:rPr>
          <w:fldChar w:fldCharType="separate"/>
        </w:r>
        <w:r w:rsidR="008C3233">
          <w:rPr>
            <w:noProof/>
            <w:webHidden/>
          </w:rPr>
          <w:t>10</w:t>
        </w:r>
        <w:r w:rsidR="008C3233">
          <w:rPr>
            <w:noProof/>
            <w:webHidden/>
          </w:rPr>
          <w:fldChar w:fldCharType="end"/>
        </w:r>
      </w:hyperlink>
    </w:p>
    <w:p w14:paraId="3A009F0E" w14:textId="3D9BF9C7" w:rsidR="008C3233" w:rsidRDefault="00000000">
      <w:pPr>
        <w:pStyle w:val="TOC2"/>
        <w:tabs>
          <w:tab w:val="left" w:pos="800"/>
        </w:tabs>
        <w:rPr>
          <w:rFonts w:asciiTheme="minorHAnsi" w:eastAsiaTheme="minorEastAsia" w:hAnsiTheme="minorHAnsi" w:cstheme="minorBidi"/>
          <w:noProof/>
          <w:sz w:val="22"/>
          <w:szCs w:val="22"/>
        </w:rPr>
      </w:pPr>
      <w:hyperlink w:anchor="_Toc40712693" w:history="1">
        <w:r w:rsidR="008C3233" w:rsidRPr="00CE5424">
          <w:rPr>
            <w:rStyle w:val="Hyperlink"/>
            <w:rFonts w:cs="Arial"/>
            <w:noProof/>
            <w:lang w:val="en-GB"/>
          </w:rPr>
          <w:t>4.4</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Selection – Delta or Full Load</w:t>
        </w:r>
        <w:r w:rsidR="008C3233">
          <w:rPr>
            <w:noProof/>
            <w:webHidden/>
          </w:rPr>
          <w:tab/>
        </w:r>
        <w:r w:rsidR="008C3233">
          <w:rPr>
            <w:noProof/>
            <w:webHidden/>
          </w:rPr>
          <w:fldChar w:fldCharType="begin"/>
        </w:r>
        <w:r w:rsidR="008C3233">
          <w:rPr>
            <w:noProof/>
            <w:webHidden/>
          </w:rPr>
          <w:instrText xml:space="preserve"> PAGEREF _Toc40712693 \h </w:instrText>
        </w:r>
        <w:r w:rsidR="008C3233">
          <w:rPr>
            <w:noProof/>
            <w:webHidden/>
          </w:rPr>
        </w:r>
        <w:r w:rsidR="008C3233">
          <w:rPr>
            <w:noProof/>
            <w:webHidden/>
          </w:rPr>
          <w:fldChar w:fldCharType="separate"/>
        </w:r>
        <w:r w:rsidR="008C3233">
          <w:rPr>
            <w:noProof/>
            <w:webHidden/>
          </w:rPr>
          <w:t>10</w:t>
        </w:r>
        <w:r w:rsidR="008C3233">
          <w:rPr>
            <w:noProof/>
            <w:webHidden/>
          </w:rPr>
          <w:fldChar w:fldCharType="end"/>
        </w:r>
      </w:hyperlink>
    </w:p>
    <w:p w14:paraId="44E2ADFC" w14:textId="2E6301BA" w:rsidR="008C3233" w:rsidRDefault="00000000">
      <w:pPr>
        <w:pStyle w:val="TOC1"/>
        <w:tabs>
          <w:tab w:val="left" w:pos="600"/>
        </w:tabs>
        <w:rPr>
          <w:rFonts w:asciiTheme="minorHAnsi" w:eastAsiaTheme="minorEastAsia" w:hAnsiTheme="minorHAnsi" w:cstheme="minorBidi"/>
          <w:noProof/>
          <w:sz w:val="22"/>
          <w:szCs w:val="22"/>
        </w:rPr>
      </w:pPr>
      <w:hyperlink w:anchor="_Toc40712694" w:history="1">
        <w:r w:rsidR="008C3233" w:rsidRPr="00CE5424">
          <w:rPr>
            <w:rStyle w:val="Hyperlink"/>
            <w:rFonts w:cs="Arial"/>
            <w:noProof/>
            <w:lang w:val="en-GB"/>
          </w:rPr>
          <w:t>5.</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Inbound to JDA Staging</w:t>
        </w:r>
        <w:r w:rsidR="008C3233">
          <w:rPr>
            <w:noProof/>
            <w:webHidden/>
          </w:rPr>
          <w:tab/>
        </w:r>
        <w:r w:rsidR="008C3233">
          <w:rPr>
            <w:noProof/>
            <w:webHidden/>
          </w:rPr>
          <w:fldChar w:fldCharType="begin"/>
        </w:r>
        <w:r w:rsidR="008C3233">
          <w:rPr>
            <w:noProof/>
            <w:webHidden/>
          </w:rPr>
          <w:instrText xml:space="preserve"> PAGEREF _Toc40712694 \h </w:instrText>
        </w:r>
        <w:r w:rsidR="008C3233">
          <w:rPr>
            <w:noProof/>
            <w:webHidden/>
          </w:rPr>
        </w:r>
        <w:r w:rsidR="008C3233">
          <w:rPr>
            <w:noProof/>
            <w:webHidden/>
          </w:rPr>
          <w:fldChar w:fldCharType="separate"/>
        </w:r>
        <w:r w:rsidR="008C3233">
          <w:rPr>
            <w:noProof/>
            <w:webHidden/>
          </w:rPr>
          <w:t>11</w:t>
        </w:r>
        <w:r w:rsidR="008C3233">
          <w:rPr>
            <w:noProof/>
            <w:webHidden/>
          </w:rPr>
          <w:fldChar w:fldCharType="end"/>
        </w:r>
      </w:hyperlink>
    </w:p>
    <w:p w14:paraId="4739647A" w14:textId="292A5E4C" w:rsidR="008C3233" w:rsidRDefault="00000000">
      <w:pPr>
        <w:pStyle w:val="TOC2"/>
        <w:tabs>
          <w:tab w:val="left" w:pos="800"/>
        </w:tabs>
        <w:rPr>
          <w:rFonts w:asciiTheme="minorHAnsi" w:eastAsiaTheme="minorEastAsia" w:hAnsiTheme="minorHAnsi" w:cstheme="minorBidi"/>
          <w:noProof/>
          <w:sz w:val="22"/>
          <w:szCs w:val="22"/>
        </w:rPr>
      </w:pPr>
      <w:hyperlink w:anchor="_Toc40712695" w:history="1">
        <w:r w:rsidR="008C3233" w:rsidRPr="00CE5424">
          <w:rPr>
            <w:rStyle w:val="Hyperlink"/>
            <w:rFonts w:cs="Arial"/>
            <w:noProof/>
            <w:lang w:val="en-GB"/>
          </w:rPr>
          <w:t>5.1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Load Logic</w:t>
        </w:r>
        <w:r w:rsidR="008C3233">
          <w:rPr>
            <w:noProof/>
            <w:webHidden/>
          </w:rPr>
          <w:tab/>
        </w:r>
        <w:r w:rsidR="008C3233">
          <w:rPr>
            <w:noProof/>
            <w:webHidden/>
          </w:rPr>
          <w:fldChar w:fldCharType="begin"/>
        </w:r>
        <w:r w:rsidR="008C3233">
          <w:rPr>
            <w:noProof/>
            <w:webHidden/>
          </w:rPr>
          <w:instrText xml:space="preserve"> PAGEREF _Toc40712695 \h </w:instrText>
        </w:r>
        <w:r w:rsidR="008C3233">
          <w:rPr>
            <w:noProof/>
            <w:webHidden/>
          </w:rPr>
        </w:r>
        <w:r w:rsidR="008C3233">
          <w:rPr>
            <w:noProof/>
            <w:webHidden/>
          </w:rPr>
          <w:fldChar w:fldCharType="separate"/>
        </w:r>
        <w:r w:rsidR="008C3233">
          <w:rPr>
            <w:noProof/>
            <w:webHidden/>
          </w:rPr>
          <w:t>11</w:t>
        </w:r>
        <w:r w:rsidR="008C3233">
          <w:rPr>
            <w:noProof/>
            <w:webHidden/>
          </w:rPr>
          <w:fldChar w:fldCharType="end"/>
        </w:r>
      </w:hyperlink>
    </w:p>
    <w:p w14:paraId="7FD0848B" w14:textId="6B07699D" w:rsidR="008C3233" w:rsidRDefault="00000000">
      <w:pPr>
        <w:pStyle w:val="TOC2"/>
        <w:tabs>
          <w:tab w:val="left" w:pos="800"/>
        </w:tabs>
        <w:rPr>
          <w:rFonts w:asciiTheme="minorHAnsi" w:eastAsiaTheme="minorEastAsia" w:hAnsiTheme="minorHAnsi" w:cstheme="minorBidi"/>
          <w:noProof/>
          <w:sz w:val="22"/>
          <w:szCs w:val="22"/>
        </w:rPr>
      </w:pPr>
      <w:hyperlink w:anchor="_Toc40712696" w:history="1">
        <w:r w:rsidR="008C3233" w:rsidRPr="00CE5424">
          <w:rPr>
            <w:rStyle w:val="Hyperlink"/>
            <w:rFonts w:cs="Arial"/>
            <w:noProof/>
            <w:lang w:val="en-GB"/>
          </w:rPr>
          <w:t>5.2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Staging Table Strcuture</w:t>
        </w:r>
        <w:r w:rsidR="008C3233">
          <w:rPr>
            <w:noProof/>
            <w:webHidden/>
          </w:rPr>
          <w:tab/>
        </w:r>
        <w:r w:rsidR="008C3233">
          <w:rPr>
            <w:noProof/>
            <w:webHidden/>
          </w:rPr>
          <w:fldChar w:fldCharType="begin"/>
        </w:r>
        <w:r w:rsidR="008C3233">
          <w:rPr>
            <w:noProof/>
            <w:webHidden/>
          </w:rPr>
          <w:instrText xml:space="preserve"> PAGEREF _Toc40712696 \h </w:instrText>
        </w:r>
        <w:r w:rsidR="008C3233">
          <w:rPr>
            <w:noProof/>
            <w:webHidden/>
          </w:rPr>
        </w:r>
        <w:r w:rsidR="008C3233">
          <w:rPr>
            <w:noProof/>
            <w:webHidden/>
          </w:rPr>
          <w:fldChar w:fldCharType="separate"/>
        </w:r>
        <w:r w:rsidR="008C3233">
          <w:rPr>
            <w:noProof/>
            <w:webHidden/>
          </w:rPr>
          <w:t>11</w:t>
        </w:r>
        <w:r w:rsidR="008C3233">
          <w:rPr>
            <w:noProof/>
            <w:webHidden/>
          </w:rPr>
          <w:fldChar w:fldCharType="end"/>
        </w:r>
      </w:hyperlink>
    </w:p>
    <w:p w14:paraId="7D79BBBB" w14:textId="643D3177" w:rsidR="008C3233" w:rsidRDefault="00000000">
      <w:pPr>
        <w:pStyle w:val="TOC1"/>
        <w:tabs>
          <w:tab w:val="left" w:pos="600"/>
        </w:tabs>
        <w:rPr>
          <w:rFonts w:asciiTheme="minorHAnsi" w:eastAsiaTheme="minorEastAsia" w:hAnsiTheme="minorHAnsi" w:cstheme="minorBidi"/>
          <w:noProof/>
          <w:sz w:val="22"/>
          <w:szCs w:val="22"/>
        </w:rPr>
      </w:pPr>
      <w:hyperlink w:anchor="_Toc40712697" w:history="1">
        <w:r w:rsidR="008C3233" w:rsidRPr="00CE5424">
          <w:rPr>
            <w:rStyle w:val="Hyperlink"/>
            <w:rFonts w:cs="Arial"/>
            <w:noProof/>
            <w:lang w:val="en-GB"/>
          </w:rPr>
          <w:t>6.</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Staging to JDA Core</w:t>
        </w:r>
        <w:r w:rsidR="008C3233">
          <w:rPr>
            <w:noProof/>
            <w:webHidden/>
          </w:rPr>
          <w:tab/>
        </w:r>
        <w:r w:rsidR="008C3233">
          <w:rPr>
            <w:noProof/>
            <w:webHidden/>
          </w:rPr>
          <w:fldChar w:fldCharType="begin"/>
        </w:r>
        <w:r w:rsidR="008C3233">
          <w:rPr>
            <w:noProof/>
            <w:webHidden/>
          </w:rPr>
          <w:instrText xml:space="preserve"> PAGEREF _Toc40712697 \h </w:instrText>
        </w:r>
        <w:r w:rsidR="008C3233">
          <w:rPr>
            <w:noProof/>
            <w:webHidden/>
          </w:rPr>
        </w:r>
        <w:r w:rsidR="008C3233">
          <w:rPr>
            <w:noProof/>
            <w:webHidden/>
          </w:rPr>
          <w:fldChar w:fldCharType="separate"/>
        </w:r>
        <w:r w:rsidR="008C3233">
          <w:rPr>
            <w:noProof/>
            <w:webHidden/>
          </w:rPr>
          <w:t>12</w:t>
        </w:r>
        <w:r w:rsidR="008C3233">
          <w:rPr>
            <w:noProof/>
            <w:webHidden/>
          </w:rPr>
          <w:fldChar w:fldCharType="end"/>
        </w:r>
      </w:hyperlink>
    </w:p>
    <w:p w14:paraId="42240339" w14:textId="7FADCBEA" w:rsidR="008C3233" w:rsidRDefault="00000000">
      <w:pPr>
        <w:pStyle w:val="TOC2"/>
        <w:tabs>
          <w:tab w:val="left" w:pos="800"/>
        </w:tabs>
        <w:rPr>
          <w:rFonts w:asciiTheme="minorHAnsi" w:eastAsiaTheme="minorEastAsia" w:hAnsiTheme="minorHAnsi" w:cstheme="minorBidi"/>
          <w:noProof/>
          <w:sz w:val="22"/>
          <w:szCs w:val="22"/>
        </w:rPr>
      </w:pPr>
      <w:hyperlink w:anchor="_Toc40712698" w:history="1">
        <w:r w:rsidR="008C3233" w:rsidRPr="00CE5424">
          <w:rPr>
            <w:rStyle w:val="Hyperlink"/>
            <w:rFonts w:cs="Arial"/>
            <w:noProof/>
          </w:rPr>
          <w:t>6.1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Load Logic</w:t>
        </w:r>
        <w:r w:rsidR="008C3233">
          <w:rPr>
            <w:noProof/>
            <w:webHidden/>
          </w:rPr>
          <w:tab/>
        </w:r>
        <w:r w:rsidR="008C3233">
          <w:rPr>
            <w:noProof/>
            <w:webHidden/>
          </w:rPr>
          <w:fldChar w:fldCharType="begin"/>
        </w:r>
        <w:r w:rsidR="008C3233">
          <w:rPr>
            <w:noProof/>
            <w:webHidden/>
          </w:rPr>
          <w:instrText xml:space="preserve"> PAGEREF _Toc40712698 \h </w:instrText>
        </w:r>
        <w:r w:rsidR="008C3233">
          <w:rPr>
            <w:noProof/>
            <w:webHidden/>
          </w:rPr>
        </w:r>
        <w:r w:rsidR="008C3233">
          <w:rPr>
            <w:noProof/>
            <w:webHidden/>
          </w:rPr>
          <w:fldChar w:fldCharType="separate"/>
        </w:r>
        <w:r w:rsidR="008C3233">
          <w:rPr>
            <w:noProof/>
            <w:webHidden/>
          </w:rPr>
          <w:t>12</w:t>
        </w:r>
        <w:r w:rsidR="008C3233">
          <w:rPr>
            <w:noProof/>
            <w:webHidden/>
          </w:rPr>
          <w:fldChar w:fldCharType="end"/>
        </w:r>
      </w:hyperlink>
    </w:p>
    <w:p w14:paraId="7A9C7925" w14:textId="695A14AA" w:rsidR="008C3233" w:rsidRDefault="00000000">
      <w:pPr>
        <w:pStyle w:val="TOC2"/>
        <w:tabs>
          <w:tab w:val="left" w:pos="800"/>
        </w:tabs>
        <w:rPr>
          <w:rFonts w:asciiTheme="minorHAnsi" w:eastAsiaTheme="minorEastAsia" w:hAnsiTheme="minorHAnsi" w:cstheme="minorBidi"/>
          <w:noProof/>
          <w:sz w:val="22"/>
          <w:szCs w:val="22"/>
        </w:rPr>
      </w:pPr>
      <w:hyperlink w:anchor="_Toc40712699" w:history="1">
        <w:r w:rsidR="008C3233" w:rsidRPr="00CE5424">
          <w:rPr>
            <w:rStyle w:val="Hyperlink"/>
            <w:rFonts w:cs="Arial"/>
            <w:noProof/>
          </w:rPr>
          <w:t>6.2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Core Table Structure</w:t>
        </w:r>
        <w:r w:rsidR="008C3233">
          <w:rPr>
            <w:noProof/>
            <w:webHidden/>
          </w:rPr>
          <w:tab/>
        </w:r>
        <w:r w:rsidR="008C3233">
          <w:rPr>
            <w:noProof/>
            <w:webHidden/>
          </w:rPr>
          <w:fldChar w:fldCharType="begin"/>
        </w:r>
        <w:r w:rsidR="008C3233">
          <w:rPr>
            <w:noProof/>
            <w:webHidden/>
          </w:rPr>
          <w:instrText xml:space="preserve"> PAGEREF _Toc40712699 \h </w:instrText>
        </w:r>
        <w:r w:rsidR="008C3233">
          <w:rPr>
            <w:noProof/>
            <w:webHidden/>
          </w:rPr>
        </w:r>
        <w:r w:rsidR="008C3233">
          <w:rPr>
            <w:noProof/>
            <w:webHidden/>
          </w:rPr>
          <w:fldChar w:fldCharType="separate"/>
        </w:r>
        <w:r w:rsidR="008C3233">
          <w:rPr>
            <w:noProof/>
            <w:webHidden/>
          </w:rPr>
          <w:t>12</w:t>
        </w:r>
        <w:r w:rsidR="008C3233">
          <w:rPr>
            <w:noProof/>
            <w:webHidden/>
          </w:rPr>
          <w:fldChar w:fldCharType="end"/>
        </w:r>
      </w:hyperlink>
    </w:p>
    <w:p w14:paraId="5FE07FAB" w14:textId="0FCB2178" w:rsidR="008C3233" w:rsidRDefault="00000000">
      <w:pPr>
        <w:pStyle w:val="TOC1"/>
        <w:tabs>
          <w:tab w:val="left" w:pos="600"/>
        </w:tabs>
        <w:rPr>
          <w:rFonts w:asciiTheme="minorHAnsi" w:eastAsiaTheme="minorEastAsia" w:hAnsiTheme="minorHAnsi" w:cstheme="minorBidi"/>
          <w:noProof/>
          <w:sz w:val="22"/>
          <w:szCs w:val="22"/>
        </w:rPr>
      </w:pPr>
      <w:hyperlink w:anchor="_Toc40712700" w:history="1">
        <w:r w:rsidR="008C3233" w:rsidRPr="00CE5424">
          <w:rPr>
            <w:rStyle w:val="Hyperlink"/>
            <w:rFonts w:cs="Arial"/>
            <w:noProof/>
            <w:lang w:val="en-GB"/>
          </w:rPr>
          <w:t>7.</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Validation and Interface Failure</w:t>
        </w:r>
        <w:r w:rsidR="008C3233">
          <w:rPr>
            <w:noProof/>
            <w:webHidden/>
          </w:rPr>
          <w:tab/>
        </w:r>
        <w:r w:rsidR="008C3233">
          <w:rPr>
            <w:noProof/>
            <w:webHidden/>
          </w:rPr>
          <w:fldChar w:fldCharType="begin"/>
        </w:r>
        <w:r w:rsidR="008C3233">
          <w:rPr>
            <w:noProof/>
            <w:webHidden/>
          </w:rPr>
          <w:instrText xml:space="preserve"> PAGEREF _Toc40712700 \h </w:instrText>
        </w:r>
        <w:r w:rsidR="008C3233">
          <w:rPr>
            <w:noProof/>
            <w:webHidden/>
          </w:rPr>
        </w:r>
        <w:r w:rsidR="008C3233">
          <w:rPr>
            <w:noProof/>
            <w:webHidden/>
          </w:rPr>
          <w:fldChar w:fldCharType="separate"/>
        </w:r>
        <w:r w:rsidR="008C3233">
          <w:rPr>
            <w:noProof/>
            <w:webHidden/>
          </w:rPr>
          <w:t>13</w:t>
        </w:r>
        <w:r w:rsidR="008C3233">
          <w:rPr>
            <w:noProof/>
            <w:webHidden/>
          </w:rPr>
          <w:fldChar w:fldCharType="end"/>
        </w:r>
      </w:hyperlink>
    </w:p>
    <w:p w14:paraId="428EAD72" w14:textId="15D9794B" w:rsidR="008C3233" w:rsidRDefault="00000000">
      <w:pPr>
        <w:pStyle w:val="TOC2"/>
        <w:tabs>
          <w:tab w:val="left" w:pos="800"/>
        </w:tabs>
        <w:rPr>
          <w:rFonts w:asciiTheme="minorHAnsi" w:eastAsiaTheme="minorEastAsia" w:hAnsiTheme="minorHAnsi" w:cstheme="minorBidi"/>
          <w:noProof/>
          <w:sz w:val="22"/>
          <w:szCs w:val="22"/>
        </w:rPr>
      </w:pPr>
      <w:hyperlink w:anchor="_Toc40712701" w:history="1">
        <w:r w:rsidR="008C3233" w:rsidRPr="00CE5424">
          <w:rPr>
            <w:rStyle w:val="Hyperlink"/>
            <w:rFonts w:cs="Arial"/>
            <w:noProof/>
            <w:lang w:val="en-GB"/>
          </w:rPr>
          <w:t>7.1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Validation</w:t>
        </w:r>
        <w:r w:rsidR="008C3233">
          <w:rPr>
            <w:noProof/>
            <w:webHidden/>
          </w:rPr>
          <w:tab/>
        </w:r>
        <w:r w:rsidR="008C3233">
          <w:rPr>
            <w:noProof/>
            <w:webHidden/>
          </w:rPr>
          <w:fldChar w:fldCharType="begin"/>
        </w:r>
        <w:r w:rsidR="008C3233">
          <w:rPr>
            <w:noProof/>
            <w:webHidden/>
          </w:rPr>
          <w:instrText xml:space="preserve"> PAGEREF _Toc40712701 \h </w:instrText>
        </w:r>
        <w:r w:rsidR="008C3233">
          <w:rPr>
            <w:noProof/>
            <w:webHidden/>
          </w:rPr>
        </w:r>
        <w:r w:rsidR="008C3233">
          <w:rPr>
            <w:noProof/>
            <w:webHidden/>
          </w:rPr>
          <w:fldChar w:fldCharType="separate"/>
        </w:r>
        <w:r w:rsidR="008C3233">
          <w:rPr>
            <w:noProof/>
            <w:webHidden/>
          </w:rPr>
          <w:t>13</w:t>
        </w:r>
        <w:r w:rsidR="008C3233">
          <w:rPr>
            <w:noProof/>
            <w:webHidden/>
          </w:rPr>
          <w:fldChar w:fldCharType="end"/>
        </w:r>
      </w:hyperlink>
    </w:p>
    <w:p w14:paraId="76A0BE96" w14:textId="58101D2B" w:rsidR="008C3233" w:rsidRDefault="00000000">
      <w:pPr>
        <w:pStyle w:val="TOC2"/>
        <w:tabs>
          <w:tab w:val="left" w:pos="1000"/>
        </w:tabs>
        <w:rPr>
          <w:rFonts w:asciiTheme="minorHAnsi" w:eastAsiaTheme="minorEastAsia" w:hAnsiTheme="minorHAnsi" w:cstheme="minorBidi"/>
          <w:noProof/>
          <w:sz w:val="22"/>
          <w:szCs w:val="22"/>
        </w:rPr>
      </w:pPr>
      <w:hyperlink w:anchor="_Toc40712702" w:history="1">
        <w:r w:rsidR="008C3233" w:rsidRPr="00CE5424">
          <w:rPr>
            <w:rStyle w:val="Hyperlink"/>
            <w:rFonts w:cs="Arial"/>
            <w:noProof/>
            <w:lang w:val="en-GB"/>
          </w:rPr>
          <w:t>7.1.1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Flat File – Data Format Issues</w:t>
        </w:r>
        <w:r w:rsidR="008C3233">
          <w:rPr>
            <w:noProof/>
            <w:webHidden/>
          </w:rPr>
          <w:tab/>
        </w:r>
        <w:r w:rsidR="008C3233">
          <w:rPr>
            <w:noProof/>
            <w:webHidden/>
          </w:rPr>
          <w:fldChar w:fldCharType="begin"/>
        </w:r>
        <w:r w:rsidR="008C3233">
          <w:rPr>
            <w:noProof/>
            <w:webHidden/>
          </w:rPr>
          <w:instrText xml:space="preserve"> PAGEREF _Toc40712702 \h </w:instrText>
        </w:r>
        <w:r w:rsidR="008C3233">
          <w:rPr>
            <w:noProof/>
            <w:webHidden/>
          </w:rPr>
        </w:r>
        <w:r w:rsidR="008C3233">
          <w:rPr>
            <w:noProof/>
            <w:webHidden/>
          </w:rPr>
          <w:fldChar w:fldCharType="separate"/>
        </w:r>
        <w:r w:rsidR="008C3233">
          <w:rPr>
            <w:noProof/>
            <w:webHidden/>
          </w:rPr>
          <w:t>13</w:t>
        </w:r>
        <w:r w:rsidR="008C3233">
          <w:rPr>
            <w:noProof/>
            <w:webHidden/>
          </w:rPr>
          <w:fldChar w:fldCharType="end"/>
        </w:r>
      </w:hyperlink>
    </w:p>
    <w:p w14:paraId="0FBC67F9" w14:textId="30199772" w:rsidR="008C3233" w:rsidRDefault="00000000">
      <w:pPr>
        <w:pStyle w:val="TOC2"/>
        <w:tabs>
          <w:tab w:val="left" w:pos="1000"/>
        </w:tabs>
        <w:rPr>
          <w:rFonts w:asciiTheme="minorHAnsi" w:eastAsiaTheme="minorEastAsia" w:hAnsiTheme="minorHAnsi" w:cstheme="minorBidi"/>
          <w:noProof/>
          <w:sz w:val="22"/>
          <w:szCs w:val="22"/>
        </w:rPr>
      </w:pPr>
      <w:hyperlink w:anchor="_Toc40712703" w:history="1">
        <w:r w:rsidR="008C3233" w:rsidRPr="00CE5424">
          <w:rPr>
            <w:rStyle w:val="Hyperlink"/>
            <w:rFonts w:cs="Arial"/>
            <w:noProof/>
            <w:lang w:val="en-GB"/>
          </w:rPr>
          <w:t>7.1.2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Staging Custom Validations</w:t>
        </w:r>
        <w:r w:rsidR="008C3233">
          <w:rPr>
            <w:noProof/>
            <w:webHidden/>
          </w:rPr>
          <w:tab/>
        </w:r>
        <w:r w:rsidR="008C3233">
          <w:rPr>
            <w:noProof/>
            <w:webHidden/>
          </w:rPr>
          <w:fldChar w:fldCharType="begin"/>
        </w:r>
        <w:r w:rsidR="008C3233">
          <w:rPr>
            <w:noProof/>
            <w:webHidden/>
          </w:rPr>
          <w:instrText xml:space="preserve"> PAGEREF _Toc40712703 \h </w:instrText>
        </w:r>
        <w:r w:rsidR="008C3233">
          <w:rPr>
            <w:noProof/>
            <w:webHidden/>
          </w:rPr>
        </w:r>
        <w:r w:rsidR="008C3233">
          <w:rPr>
            <w:noProof/>
            <w:webHidden/>
          </w:rPr>
          <w:fldChar w:fldCharType="separate"/>
        </w:r>
        <w:r w:rsidR="008C3233">
          <w:rPr>
            <w:noProof/>
            <w:webHidden/>
          </w:rPr>
          <w:t>13</w:t>
        </w:r>
        <w:r w:rsidR="008C3233">
          <w:rPr>
            <w:noProof/>
            <w:webHidden/>
          </w:rPr>
          <w:fldChar w:fldCharType="end"/>
        </w:r>
      </w:hyperlink>
    </w:p>
    <w:p w14:paraId="49ED6917" w14:textId="45992F4F" w:rsidR="008C3233" w:rsidRDefault="00000000">
      <w:pPr>
        <w:pStyle w:val="TOC2"/>
        <w:tabs>
          <w:tab w:val="left" w:pos="1000"/>
        </w:tabs>
        <w:rPr>
          <w:rFonts w:asciiTheme="minorHAnsi" w:eastAsiaTheme="minorEastAsia" w:hAnsiTheme="minorHAnsi" w:cstheme="minorBidi"/>
          <w:noProof/>
          <w:sz w:val="22"/>
          <w:szCs w:val="22"/>
        </w:rPr>
      </w:pPr>
      <w:hyperlink w:anchor="_Toc40712704" w:history="1">
        <w:r w:rsidR="008C3233" w:rsidRPr="00CE5424">
          <w:rPr>
            <w:rStyle w:val="Hyperlink"/>
            <w:rFonts w:cs="Arial"/>
            <w:noProof/>
            <w:lang w:val="en-GB"/>
          </w:rPr>
          <w:t>7.1.3</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Core Integrity Errors</w:t>
        </w:r>
        <w:r w:rsidR="008C3233">
          <w:rPr>
            <w:noProof/>
            <w:webHidden/>
          </w:rPr>
          <w:tab/>
        </w:r>
        <w:r w:rsidR="008C3233">
          <w:rPr>
            <w:noProof/>
            <w:webHidden/>
          </w:rPr>
          <w:fldChar w:fldCharType="begin"/>
        </w:r>
        <w:r w:rsidR="008C3233">
          <w:rPr>
            <w:noProof/>
            <w:webHidden/>
          </w:rPr>
          <w:instrText xml:space="preserve"> PAGEREF _Toc40712704 \h </w:instrText>
        </w:r>
        <w:r w:rsidR="008C3233">
          <w:rPr>
            <w:noProof/>
            <w:webHidden/>
          </w:rPr>
        </w:r>
        <w:r w:rsidR="008C3233">
          <w:rPr>
            <w:noProof/>
            <w:webHidden/>
          </w:rPr>
          <w:fldChar w:fldCharType="separate"/>
        </w:r>
        <w:r w:rsidR="008C3233">
          <w:rPr>
            <w:noProof/>
            <w:webHidden/>
          </w:rPr>
          <w:t>13</w:t>
        </w:r>
        <w:r w:rsidR="008C3233">
          <w:rPr>
            <w:noProof/>
            <w:webHidden/>
          </w:rPr>
          <w:fldChar w:fldCharType="end"/>
        </w:r>
      </w:hyperlink>
    </w:p>
    <w:p w14:paraId="33E56296" w14:textId="53609652" w:rsidR="008C3233" w:rsidRDefault="00000000">
      <w:pPr>
        <w:pStyle w:val="TOC2"/>
        <w:tabs>
          <w:tab w:val="left" w:pos="800"/>
        </w:tabs>
        <w:rPr>
          <w:rFonts w:asciiTheme="minorHAnsi" w:eastAsiaTheme="minorEastAsia" w:hAnsiTheme="minorHAnsi" w:cstheme="minorBidi"/>
          <w:noProof/>
          <w:sz w:val="22"/>
          <w:szCs w:val="22"/>
        </w:rPr>
      </w:pPr>
      <w:hyperlink w:anchor="_Toc40712705" w:history="1">
        <w:r w:rsidR="008C3233" w:rsidRPr="00CE5424">
          <w:rPr>
            <w:rStyle w:val="Hyperlink"/>
            <w:rFonts w:cs="Arial"/>
            <w:noProof/>
            <w:lang w:val="en-GB"/>
          </w:rPr>
          <w:t>7.2</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Interface Failure</w:t>
        </w:r>
        <w:r w:rsidR="008C3233">
          <w:rPr>
            <w:noProof/>
            <w:webHidden/>
          </w:rPr>
          <w:tab/>
        </w:r>
        <w:r w:rsidR="008C3233">
          <w:rPr>
            <w:noProof/>
            <w:webHidden/>
          </w:rPr>
          <w:fldChar w:fldCharType="begin"/>
        </w:r>
        <w:r w:rsidR="008C3233">
          <w:rPr>
            <w:noProof/>
            <w:webHidden/>
          </w:rPr>
          <w:instrText xml:space="preserve"> PAGEREF _Toc40712705 \h </w:instrText>
        </w:r>
        <w:r w:rsidR="008C3233">
          <w:rPr>
            <w:noProof/>
            <w:webHidden/>
          </w:rPr>
        </w:r>
        <w:r w:rsidR="008C3233">
          <w:rPr>
            <w:noProof/>
            <w:webHidden/>
          </w:rPr>
          <w:fldChar w:fldCharType="separate"/>
        </w:r>
        <w:r w:rsidR="008C3233">
          <w:rPr>
            <w:noProof/>
            <w:webHidden/>
          </w:rPr>
          <w:t>14</w:t>
        </w:r>
        <w:r w:rsidR="008C3233">
          <w:rPr>
            <w:noProof/>
            <w:webHidden/>
          </w:rPr>
          <w:fldChar w:fldCharType="end"/>
        </w:r>
      </w:hyperlink>
    </w:p>
    <w:p w14:paraId="0203D60F" w14:textId="30FE15DC" w:rsidR="008C3233" w:rsidRDefault="00000000">
      <w:pPr>
        <w:pStyle w:val="TOC2"/>
        <w:tabs>
          <w:tab w:val="left" w:pos="800"/>
        </w:tabs>
        <w:rPr>
          <w:rFonts w:asciiTheme="minorHAnsi" w:eastAsiaTheme="minorEastAsia" w:hAnsiTheme="minorHAnsi" w:cstheme="minorBidi"/>
          <w:noProof/>
          <w:sz w:val="22"/>
          <w:szCs w:val="22"/>
        </w:rPr>
      </w:pPr>
      <w:hyperlink w:anchor="_Toc40712706" w:history="1">
        <w:r w:rsidR="008C3233" w:rsidRPr="00CE5424">
          <w:rPr>
            <w:rStyle w:val="Hyperlink"/>
            <w:rFonts w:cs="Arial"/>
            <w:noProof/>
            <w:lang w:val="en-GB"/>
          </w:rPr>
          <w:t>7.3</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Error Table Structure</w:t>
        </w:r>
        <w:r w:rsidR="008C3233">
          <w:rPr>
            <w:noProof/>
            <w:webHidden/>
          </w:rPr>
          <w:tab/>
        </w:r>
        <w:r w:rsidR="008C3233">
          <w:rPr>
            <w:noProof/>
            <w:webHidden/>
          </w:rPr>
          <w:fldChar w:fldCharType="begin"/>
        </w:r>
        <w:r w:rsidR="008C3233">
          <w:rPr>
            <w:noProof/>
            <w:webHidden/>
          </w:rPr>
          <w:instrText xml:space="preserve"> PAGEREF _Toc40712706 \h </w:instrText>
        </w:r>
        <w:r w:rsidR="008C3233">
          <w:rPr>
            <w:noProof/>
            <w:webHidden/>
          </w:rPr>
        </w:r>
        <w:r w:rsidR="008C3233">
          <w:rPr>
            <w:noProof/>
            <w:webHidden/>
          </w:rPr>
          <w:fldChar w:fldCharType="separate"/>
        </w:r>
        <w:r w:rsidR="008C3233">
          <w:rPr>
            <w:noProof/>
            <w:webHidden/>
          </w:rPr>
          <w:t>15</w:t>
        </w:r>
        <w:r w:rsidR="008C3233">
          <w:rPr>
            <w:noProof/>
            <w:webHidden/>
          </w:rPr>
          <w:fldChar w:fldCharType="end"/>
        </w:r>
      </w:hyperlink>
    </w:p>
    <w:p w14:paraId="6837AE73" w14:textId="122F0DA1" w:rsidR="008C3233" w:rsidRDefault="00000000">
      <w:pPr>
        <w:pStyle w:val="TOC2"/>
        <w:tabs>
          <w:tab w:val="left" w:pos="800"/>
        </w:tabs>
        <w:rPr>
          <w:rFonts w:asciiTheme="minorHAnsi" w:eastAsiaTheme="minorEastAsia" w:hAnsiTheme="minorHAnsi" w:cstheme="minorBidi"/>
          <w:noProof/>
          <w:sz w:val="22"/>
          <w:szCs w:val="22"/>
        </w:rPr>
      </w:pPr>
      <w:hyperlink w:anchor="_Toc40712707" w:history="1">
        <w:r w:rsidR="008C3233" w:rsidRPr="00CE5424">
          <w:rPr>
            <w:rStyle w:val="Hyperlink"/>
            <w:rFonts w:cs="Arial"/>
            <w:noProof/>
            <w:lang w:val="en-GB"/>
          </w:rPr>
          <w:t>7.4</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JDA Error Outbound File Specification</w:t>
        </w:r>
        <w:r w:rsidR="008C3233">
          <w:rPr>
            <w:noProof/>
            <w:webHidden/>
          </w:rPr>
          <w:tab/>
        </w:r>
        <w:r w:rsidR="008C3233">
          <w:rPr>
            <w:noProof/>
            <w:webHidden/>
          </w:rPr>
          <w:fldChar w:fldCharType="begin"/>
        </w:r>
        <w:r w:rsidR="008C3233">
          <w:rPr>
            <w:noProof/>
            <w:webHidden/>
          </w:rPr>
          <w:instrText xml:space="preserve"> PAGEREF _Toc40712707 \h </w:instrText>
        </w:r>
        <w:r w:rsidR="008C3233">
          <w:rPr>
            <w:noProof/>
            <w:webHidden/>
          </w:rPr>
        </w:r>
        <w:r w:rsidR="008C3233">
          <w:rPr>
            <w:noProof/>
            <w:webHidden/>
          </w:rPr>
          <w:fldChar w:fldCharType="separate"/>
        </w:r>
        <w:r w:rsidR="008C3233">
          <w:rPr>
            <w:noProof/>
            <w:webHidden/>
          </w:rPr>
          <w:t>15</w:t>
        </w:r>
        <w:r w:rsidR="008C3233">
          <w:rPr>
            <w:noProof/>
            <w:webHidden/>
          </w:rPr>
          <w:fldChar w:fldCharType="end"/>
        </w:r>
      </w:hyperlink>
    </w:p>
    <w:p w14:paraId="3B2C6A0A" w14:textId="08DCDE46" w:rsidR="008C3233" w:rsidRDefault="00000000">
      <w:pPr>
        <w:pStyle w:val="TOC1"/>
        <w:tabs>
          <w:tab w:val="left" w:pos="600"/>
        </w:tabs>
        <w:rPr>
          <w:rFonts w:asciiTheme="minorHAnsi" w:eastAsiaTheme="minorEastAsia" w:hAnsiTheme="minorHAnsi" w:cstheme="minorBidi"/>
          <w:noProof/>
          <w:sz w:val="22"/>
          <w:szCs w:val="22"/>
        </w:rPr>
      </w:pPr>
      <w:hyperlink w:anchor="_Toc40712708" w:history="1">
        <w:r w:rsidR="008C3233" w:rsidRPr="00CE5424">
          <w:rPr>
            <w:rStyle w:val="Hyperlink"/>
            <w:rFonts w:cs="Arial"/>
            <w:noProof/>
            <w:lang w:val="en-GB"/>
          </w:rPr>
          <w:t>8.</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Error Communication</w:t>
        </w:r>
        <w:r w:rsidR="008C3233">
          <w:rPr>
            <w:noProof/>
            <w:webHidden/>
          </w:rPr>
          <w:tab/>
        </w:r>
        <w:r w:rsidR="008C3233">
          <w:rPr>
            <w:noProof/>
            <w:webHidden/>
          </w:rPr>
          <w:fldChar w:fldCharType="begin"/>
        </w:r>
        <w:r w:rsidR="008C3233">
          <w:rPr>
            <w:noProof/>
            <w:webHidden/>
          </w:rPr>
          <w:instrText xml:space="preserve"> PAGEREF _Toc40712708 \h </w:instrText>
        </w:r>
        <w:r w:rsidR="008C3233">
          <w:rPr>
            <w:noProof/>
            <w:webHidden/>
          </w:rPr>
        </w:r>
        <w:r w:rsidR="008C3233">
          <w:rPr>
            <w:noProof/>
            <w:webHidden/>
          </w:rPr>
          <w:fldChar w:fldCharType="separate"/>
        </w:r>
        <w:r w:rsidR="008C3233">
          <w:rPr>
            <w:noProof/>
            <w:webHidden/>
          </w:rPr>
          <w:t>16</w:t>
        </w:r>
        <w:r w:rsidR="008C3233">
          <w:rPr>
            <w:noProof/>
            <w:webHidden/>
          </w:rPr>
          <w:fldChar w:fldCharType="end"/>
        </w:r>
      </w:hyperlink>
    </w:p>
    <w:p w14:paraId="31ECE091" w14:textId="0BF10AE4" w:rsidR="008C3233" w:rsidRDefault="00000000">
      <w:pPr>
        <w:pStyle w:val="TOC2"/>
        <w:tabs>
          <w:tab w:val="left" w:pos="800"/>
        </w:tabs>
        <w:rPr>
          <w:rFonts w:asciiTheme="minorHAnsi" w:eastAsiaTheme="minorEastAsia" w:hAnsiTheme="minorHAnsi" w:cstheme="minorBidi"/>
          <w:noProof/>
          <w:sz w:val="22"/>
          <w:szCs w:val="22"/>
        </w:rPr>
      </w:pPr>
      <w:hyperlink w:anchor="_Toc40712709" w:history="1">
        <w:r w:rsidR="008C3233" w:rsidRPr="00CE5424">
          <w:rPr>
            <w:rStyle w:val="Hyperlink"/>
            <w:rFonts w:cs="Arial"/>
            <w:noProof/>
            <w:lang w:val="en-GB"/>
          </w:rPr>
          <w:t>8.1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Error Detection and Communication</w:t>
        </w:r>
        <w:r w:rsidR="008C3233">
          <w:rPr>
            <w:noProof/>
            <w:webHidden/>
          </w:rPr>
          <w:tab/>
        </w:r>
        <w:r w:rsidR="008C3233">
          <w:rPr>
            <w:noProof/>
            <w:webHidden/>
          </w:rPr>
          <w:fldChar w:fldCharType="begin"/>
        </w:r>
        <w:r w:rsidR="008C3233">
          <w:rPr>
            <w:noProof/>
            <w:webHidden/>
          </w:rPr>
          <w:instrText xml:space="preserve"> PAGEREF _Toc40712709 \h </w:instrText>
        </w:r>
        <w:r w:rsidR="008C3233">
          <w:rPr>
            <w:noProof/>
            <w:webHidden/>
          </w:rPr>
        </w:r>
        <w:r w:rsidR="008C3233">
          <w:rPr>
            <w:noProof/>
            <w:webHidden/>
          </w:rPr>
          <w:fldChar w:fldCharType="separate"/>
        </w:r>
        <w:r w:rsidR="008C3233">
          <w:rPr>
            <w:noProof/>
            <w:webHidden/>
          </w:rPr>
          <w:t>16</w:t>
        </w:r>
        <w:r w:rsidR="008C3233">
          <w:rPr>
            <w:noProof/>
            <w:webHidden/>
          </w:rPr>
          <w:fldChar w:fldCharType="end"/>
        </w:r>
      </w:hyperlink>
    </w:p>
    <w:p w14:paraId="676FF9D5" w14:textId="554AADF1" w:rsidR="008C3233" w:rsidRDefault="00000000">
      <w:pPr>
        <w:pStyle w:val="TOC1"/>
        <w:tabs>
          <w:tab w:val="left" w:pos="600"/>
        </w:tabs>
        <w:rPr>
          <w:rFonts w:asciiTheme="minorHAnsi" w:eastAsiaTheme="minorEastAsia" w:hAnsiTheme="minorHAnsi" w:cstheme="minorBidi"/>
          <w:noProof/>
          <w:sz w:val="22"/>
          <w:szCs w:val="22"/>
        </w:rPr>
      </w:pPr>
      <w:hyperlink w:anchor="_Toc40712710" w:history="1">
        <w:r w:rsidR="008C3233" w:rsidRPr="00CE5424">
          <w:rPr>
            <w:rStyle w:val="Hyperlink"/>
            <w:rFonts w:cs="Arial"/>
            <w:noProof/>
            <w:lang w:val="en-GB"/>
          </w:rPr>
          <w:t>9.</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Data Retention in Staging</w:t>
        </w:r>
        <w:r w:rsidR="008C3233">
          <w:rPr>
            <w:noProof/>
            <w:webHidden/>
          </w:rPr>
          <w:tab/>
        </w:r>
        <w:r w:rsidR="008C3233">
          <w:rPr>
            <w:noProof/>
            <w:webHidden/>
          </w:rPr>
          <w:fldChar w:fldCharType="begin"/>
        </w:r>
        <w:r w:rsidR="008C3233">
          <w:rPr>
            <w:noProof/>
            <w:webHidden/>
          </w:rPr>
          <w:instrText xml:space="preserve"> PAGEREF _Toc40712710 \h </w:instrText>
        </w:r>
        <w:r w:rsidR="008C3233">
          <w:rPr>
            <w:noProof/>
            <w:webHidden/>
          </w:rPr>
        </w:r>
        <w:r w:rsidR="008C3233">
          <w:rPr>
            <w:noProof/>
            <w:webHidden/>
          </w:rPr>
          <w:fldChar w:fldCharType="separate"/>
        </w:r>
        <w:r w:rsidR="008C3233">
          <w:rPr>
            <w:noProof/>
            <w:webHidden/>
          </w:rPr>
          <w:t>17</w:t>
        </w:r>
        <w:r w:rsidR="008C3233">
          <w:rPr>
            <w:noProof/>
            <w:webHidden/>
          </w:rPr>
          <w:fldChar w:fldCharType="end"/>
        </w:r>
      </w:hyperlink>
    </w:p>
    <w:p w14:paraId="4DD05471" w14:textId="6A24E4EC" w:rsidR="008C3233" w:rsidRDefault="00000000">
      <w:pPr>
        <w:pStyle w:val="TOC1"/>
        <w:tabs>
          <w:tab w:val="left" w:pos="600"/>
        </w:tabs>
        <w:rPr>
          <w:rFonts w:asciiTheme="minorHAnsi" w:eastAsiaTheme="minorEastAsia" w:hAnsiTheme="minorHAnsi" w:cstheme="minorBidi"/>
          <w:noProof/>
          <w:sz w:val="22"/>
          <w:szCs w:val="22"/>
        </w:rPr>
      </w:pPr>
      <w:hyperlink w:anchor="_Toc40712711" w:history="1">
        <w:r w:rsidR="008C3233" w:rsidRPr="00CE5424">
          <w:rPr>
            <w:rStyle w:val="Hyperlink"/>
            <w:rFonts w:cs="Arial"/>
            <w:noProof/>
            <w:lang w:val="en-GB"/>
          </w:rPr>
          <w:t>10.</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Dependencies</w:t>
        </w:r>
        <w:r w:rsidR="008C3233">
          <w:rPr>
            <w:noProof/>
            <w:webHidden/>
          </w:rPr>
          <w:tab/>
        </w:r>
        <w:r w:rsidR="008C3233">
          <w:rPr>
            <w:noProof/>
            <w:webHidden/>
          </w:rPr>
          <w:fldChar w:fldCharType="begin"/>
        </w:r>
        <w:r w:rsidR="008C3233">
          <w:rPr>
            <w:noProof/>
            <w:webHidden/>
          </w:rPr>
          <w:instrText xml:space="preserve"> PAGEREF _Toc40712711 \h </w:instrText>
        </w:r>
        <w:r w:rsidR="008C3233">
          <w:rPr>
            <w:noProof/>
            <w:webHidden/>
          </w:rPr>
        </w:r>
        <w:r w:rsidR="008C3233">
          <w:rPr>
            <w:noProof/>
            <w:webHidden/>
          </w:rPr>
          <w:fldChar w:fldCharType="separate"/>
        </w:r>
        <w:r w:rsidR="008C3233">
          <w:rPr>
            <w:noProof/>
            <w:webHidden/>
          </w:rPr>
          <w:t>18</w:t>
        </w:r>
        <w:r w:rsidR="008C3233">
          <w:rPr>
            <w:noProof/>
            <w:webHidden/>
          </w:rPr>
          <w:fldChar w:fldCharType="end"/>
        </w:r>
      </w:hyperlink>
    </w:p>
    <w:p w14:paraId="4C445AC0" w14:textId="44F1F4E6" w:rsidR="008C3233" w:rsidRDefault="00000000">
      <w:pPr>
        <w:pStyle w:val="TOC2"/>
        <w:tabs>
          <w:tab w:val="left" w:pos="1000"/>
        </w:tabs>
        <w:rPr>
          <w:rFonts w:asciiTheme="minorHAnsi" w:eastAsiaTheme="minorEastAsia" w:hAnsiTheme="minorHAnsi" w:cstheme="minorBidi"/>
          <w:noProof/>
          <w:sz w:val="22"/>
          <w:szCs w:val="22"/>
        </w:rPr>
      </w:pPr>
      <w:hyperlink w:anchor="_Toc40712712" w:history="1">
        <w:r w:rsidR="008C3233" w:rsidRPr="00CE5424">
          <w:rPr>
            <w:rStyle w:val="Hyperlink"/>
            <w:rFonts w:cs="Arial"/>
            <w:noProof/>
            <w:lang w:val="en-GB"/>
          </w:rPr>
          <w:t>10.1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Conversion / Cutover / Other Project Tasks</w:t>
        </w:r>
        <w:r w:rsidR="008C3233">
          <w:rPr>
            <w:noProof/>
            <w:webHidden/>
          </w:rPr>
          <w:tab/>
        </w:r>
        <w:r w:rsidR="008C3233">
          <w:rPr>
            <w:noProof/>
            <w:webHidden/>
          </w:rPr>
          <w:fldChar w:fldCharType="begin"/>
        </w:r>
        <w:r w:rsidR="008C3233">
          <w:rPr>
            <w:noProof/>
            <w:webHidden/>
          </w:rPr>
          <w:instrText xml:space="preserve"> PAGEREF _Toc40712712 \h </w:instrText>
        </w:r>
        <w:r w:rsidR="008C3233">
          <w:rPr>
            <w:noProof/>
            <w:webHidden/>
          </w:rPr>
        </w:r>
        <w:r w:rsidR="008C3233">
          <w:rPr>
            <w:noProof/>
            <w:webHidden/>
          </w:rPr>
          <w:fldChar w:fldCharType="separate"/>
        </w:r>
        <w:r w:rsidR="008C3233">
          <w:rPr>
            <w:noProof/>
            <w:webHidden/>
          </w:rPr>
          <w:t>18</w:t>
        </w:r>
        <w:r w:rsidR="008C3233">
          <w:rPr>
            <w:noProof/>
            <w:webHidden/>
          </w:rPr>
          <w:fldChar w:fldCharType="end"/>
        </w:r>
      </w:hyperlink>
    </w:p>
    <w:p w14:paraId="755A6092" w14:textId="3FA89DFD" w:rsidR="008C3233" w:rsidRDefault="00000000">
      <w:pPr>
        <w:pStyle w:val="TOC1"/>
        <w:tabs>
          <w:tab w:val="left" w:pos="600"/>
        </w:tabs>
        <w:rPr>
          <w:rFonts w:asciiTheme="minorHAnsi" w:eastAsiaTheme="minorEastAsia" w:hAnsiTheme="minorHAnsi" w:cstheme="minorBidi"/>
          <w:noProof/>
          <w:sz w:val="22"/>
          <w:szCs w:val="22"/>
        </w:rPr>
      </w:pPr>
      <w:hyperlink w:anchor="_Toc40712713" w:history="1">
        <w:r w:rsidR="008C3233" w:rsidRPr="00CE5424">
          <w:rPr>
            <w:rStyle w:val="Hyperlink"/>
            <w:rFonts w:cs="Arial"/>
            <w:noProof/>
            <w:lang w:val="en-GB"/>
          </w:rPr>
          <w:t>11.</w:t>
        </w:r>
        <w:r w:rsidR="008C3233">
          <w:rPr>
            <w:rFonts w:asciiTheme="minorHAnsi" w:eastAsiaTheme="minorEastAsia" w:hAnsiTheme="minorHAnsi" w:cstheme="minorBidi"/>
            <w:noProof/>
            <w:sz w:val="22"/>
            <w:szCs w:val="22"/>
          </w:rPr>
          <w:tab/>
        </w:r>
        <w:r w:rsidR="008C3233" w:rsidRPr="00CE5424">
          <w:rPr>
            <w:rStyle w:val="Hyperlink"/>
            <w:rFonts w:cs="Arial"/>
            <w:noProof/>
            <w:lang w:val="en-GB"/>
          </w:rPr>
          <w:t>Open items</w:t>
        </w:r>
        <w:r w:rsidR="008C3233">
          <w:rPr>
            <w:noProof/>
            <w:webHidden/>
          </w:rPr>
          <w:tab/>
        </w:r>
        <w:r w:rsidR="008C3233">
          <w:rPr>
            <w:noProof/>
            <w:webHidden/>
          </w:rPr>
          <w:fldChar w:fldCharType="begin"/>
        </w:r>
        <w:r w:rsidR="008C3233">
          <w:rPr>
            <w:noProof/>
            <w:webHidden/>
          </w:rPr>
          <w:instrText xml:space="preserve"> PAGEREF _Toc40712713 \h </w:instrText>
        </w:r>
        <w:r w:rsidR="008C3233">
          <w:rPr>
            <w:noProof/>
            <w:webHidden/>
          </w:rPr>
        </w:r>
        <w:r w:rsidR="008C3233">
          <w:rPr>
            <w:noProof/>
            <w:webHidden/>
          </w:rPr>
          <w:fldChar w:fldCharType="separate"/>
        </w:r>
        <w:r w:rsidR="008C3233">
          <w:rPr>
            <w:noProof/>
            <w:webHidden/>
          </w:rPr>
          <w:t>19</w:t>
        </w:r>
        <w:r w:rsidR="008C3233">
          <w:rPr>
            <w:noProof/>
            <w:webHidden/>
          </w:rPr>
          <w:fldChar w:fldCharType="end"/>
        </w:r>
      </w:hyperlink>
    </w:p>
    <w:p w14:paraId="3BE88899" w14:textId="3ED7C0A1" w:rsidR="00852A8E" w:rsidRPr="008065FB" w:rsidRDefault="00852A8E" w:rsidP="00852A8E">
      <w:pPr>
        <w:pStyle w:val="TOC1"/>
        <w:rPr>
          <w:rFonts w:cs="Arial"/>
          <w:lang w:val="en-GB"/>
        </w:rPr>
      </w:pPr>
      <w:r w:rsidRPr="008065FB">
        <w:rPr>
          <w:rFonts w:cs="Arial"/>
          <w:lang w:val="en-GB"/>
        </w:rPr>
        <w:fldChar w:fldCharType="end"/>
      </w:r>
      <w:bookmarkEnd w:id="5"/>
    </w:p>
    <w:p w14:paraId="62CD1B57" w14:textId="77777777" w:rsidR="00852A8E" w:rsidRPr="008065FB" w:rsidRDefault="00852A8E" w:rsidP="00852A8E">
      <w:pPr>
        <w:pStyle w:val="Heading1"/>
        <w:numPr>
          <w:ilvl w:val="0"/>
          <w:numId w:val="2"/>
        </w:numPr>
        <w:pBdr>
          <w:top w:val="none" w:sz="0" w:space="0" w:color="auto"/>
        </w:pBdr>
        <w:shd w:val="clear" w:color="auto" w:fill="C0C0C0"/>
        <w:rPr>
          <w:rFonts w:cs="Arial"/>
          <w:lang w:val="en-GB"/>
        </w:rPr>
      </w:pPr>
      <w:bookmarkStart w:id="6" w:name="_Toc231787989"/>
      <w:bookmarkStart w:id="7" w:name="_Toc40712677"/>
      <w:bookmarkEnd w:id="4"/>
      <w:r w:rsidRPr="008065FB">
        <w:rPr>
          <w:rFonts w:cs="Arial"/>
          <w:lang w:val="en-GB"/>
        </w:rPr>
        <w:lastRenderedPageBreak/>
        <w:t>Interface Tracking</w:t>
      </w:r>
      <w:bookmarkEnd w:id="6"/>
      <w:bookmarkEnd w:id="7"/>
    </w:p>
    <w:p w14:paraId="719EB690" w14:textId="77777777" w:rsidR="00852A8E" w:rsidRPr="008065FB" w:rsidRDefault="00852A8E" w:rsidP="00852A8E">
      <w:pPr>
        <w:pStyle w:val="Heading2"/>
        <w:numPr>
          <w:ilvl w:val="1"/>
          <w:numId w:val="1"/>
        </w:numPr>
        <w:pBdr>
          <w:top w:val="none" w:sz="0" w:space="0" w:color="auto"/>
        </w:pBdr>
        <w:ind w:left="652" w:hanging="652"/>
        <w:rPr>
          <w:rFonts w:cs="Arial"/>
          <w:lang w:val="en-GB"/>
        </w:rPr>
      </w:pPr>
      <w:bookmarkStart w:id="8" w:name="INSERT_HERE"/>
      <w:bookmarkStart w:id="9" w:name="_Toc40712678"/>
      <w:bookmarkEnd w:id="8"/>
      <w:r w:rsidRPr="008065FB">
        <w:rPr>
          <w:rFonts w:cs="Arial"/>
          <w:lang w:val="en-GB"/>
        </w:rPr>
        <w:t>Interface Classification</w:t>
      </w:r>
      <w:bookmarkEnd w:id="9"/>
    </w:p>
    <w:p w14:paraId="70CEA9F8" w14:textId="77777777" w:rsidR="00852A8E" w:rsidRPr="008065FB" w:rsidRDefault="00852A8E" w:rsidP="00852A8E">
      <w:pPr>
        <w:rPr>
          <w:rFonts w:cs="Arial"/>
          <w:lang w:val="en-GB"/>
        </w:rPr>
      </w:pPr>
    </w:p>
    <w:tbl>
      <w:tblPr>
        <w:tblW w:w="9720" w:type="dxa"/>
        <w:tblInd w:w="11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top w:w="43" w:type="dxa"/>
          <w:left w:w="115" w:type="dxa"/>
          <w:bottom w:w="43" w:type="dxa"/>
          <w:right w:w="115" w:type="dxa"/>
        </w:tblCellMar>
        <w:tblLook w:val="0000" w:firstRow="0" w:lastRow="0" w:firstColumn="0" w:lastColumn="0" w:noHBand="0" w:noVBand="0"/>
      </w:tblPr>
      <w:tblGrid>
        <w:gridCol w:w="1497"/>
        <w:gridCol w:w="8223"/>
      </w:tblGrid>
      <w:tr w:rsidR="00852A8E" w:rsidRPr="008065FB" w14:paraId="4EC76AD3" w14:textId="77777777" w:rsidTr="00E755ED">
        <w:trPr>
          <w:cantSplit/>
        </w:trPr>
        <w:tc>
          <w:tcPr>
            <w:tcW w:w="1497" w:type="dxa"/>
            <w:shd w:val="clear" w:color="auto" w:fill="FF0000"/>
            <w:vAlign w:val="center"/>
          </w:tcPr>
          <w:p w14:paraId="435B9271" w14:textId="77777777" w:rsidR="00852A8E" w:rsidRPr="008065FB" w:rsidRDefault="00852A8E" w:rsidP="00645FD6">
            <w:pPr>
              <w:pStyle w:val="TableHeader"/>
              <w:spacing w:before="27" w:after="27"/>
              <w:ind w:left="19" w:right="19"/>
              <w:jc w:val="right"/>
              <w:rPr>
                <w:rFonts w:cs="Arial"/>
                <w:color w:val="FFFFFF"/>
              </w:rPr>
            </w:pPr>
            <w:r w:rsidRPr="008065FB">
              <w:rPr>
                <w:rFonts w:cs="Arial"/>
                <w:color w:val="FFFFFF"/>
              </w:rPr>
              <w:t>Interface Number</w:t>
            </w:r>
          </w:p>
        </w:tc>
        <w:tc>
          <w:tcPr>
            <w:tcW w:w="8223" w:type="dxa"/>
            <w:vAlign w:val="center"/>
          </w:tcPr>
          <w:p w14:paraId="2B0DE2ED" w14:textId="682D9714" w:rsidR="00852A8E" w:rsidRPr="008065FB" w:rsidRDefault="00852A8E" w:rsidP="00645FD6">
            <w:pPr>
              <w:pStyle w:val="TableText"/>
              <w:spacing w:before="27" w:after="27"/>
              <w:ind w:left="19" w:right="19"/>
              <w:rPr>
                <w:rFonts w:cs="Arial"/>
              </w:rPr>
            </w:pPr>
            <w:r w:rsidRPr="008065FB">
              <w:rPr>
                <w:rFonts w:cs="Arial"/>
              </w:rPr>
              <w:t>INT_00</w:t>
            </w:r>
            <w:r w:rsidR="000D2055" w:rsidRPr="008065FB">
              <w:rPr>
                <w:rFonts w:cs="Arial"/>
              </w:rPr>
              <w:t>5</w:t>
            </w:r>
          </w:p>
        </w:tc>
      </w:tr>
      <w:tr w:rsidR="00852A8E" w:rsidRPr="008065FB" w14:paraId="0F6B3FCF" w14:textId="77777777" w:rsidTr="00E755ED">
        <w:trPr>
          <w:cantSplit/>
        </w:trPr>
        <w:tc>
          <w:tcPr>
            <w:tcW w:w="1497" w:type="dxa"/>
            <w:shd w:val="clear" w:color="auto" w:fill="FF0000"/>
            <w:vAlign w:val="center"/>
          </w:tcPr>
          <w:p w14:paraId="5359FA7E"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Interface  Name</w:t>
            </w:r>
          </w:p>
        </w:tc>
        <w:tc>
          <w:tcPr>
            <w:tcW w:w="8223" w:type="dxa"/>
            <w:vAlign w:val="center"/>
          </w:tcPr>
          <w:p w14:paraId="3DEB8572" w14:textId="5F97AAB7" w:rsidR="00852A8E" w:rsidRPr="008065FB" w:rsidRDefault="003125A5" w:rsidP="00645FD6">
            <w:pPr>
              <w:pStyle w:val="TableText"/>
              <w:spacing w:before="27" w:after="27"/>
              <w:ind w:left="20" w:right="20"/>
              <w:rPr>
                <w:rFonts w:cs="Arial"/>
              </w:rPr>
            </w:pPr>
            <w:r w:rsidRPr="008065FB">
              <w:rPr>
                <w:rFonts w:cs="Arial"/>
                <w:b/>
                <w:lang w:val="en-GB"/>
              </w:rPr>
              <w:t>PRODUCTIONMETHOD</w:t>
            </w:r>
          </w:p>
        </w:tc>
      </w:tr>
      <w:tr w:rsidR="00852A8E" w:rsidRPr="008065FB" w14:paraId="5B4163A7" w14:textId="77777777" w:rsidTr="00E755ED">
        <w:trPr>
          <w:cantSplit/>
        </w:trPr>
        <w:tc>
          <w:tcPr>
            <w:tcW w:w="1497" w:type="dxa"/>
            <w:shd w:val="clear" w:color="auto" w:fill="FF0000"/>
            <w:vAlign w:val="center"/>
          </w:tcPr>
          <w:p w14:paraId="207B9010"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 xml:space="preserve">Direction </w:t>
            </w:r>
            <w:r w:rsidRPr="008065FB">
              <w:rPr>
                <w:rFonts w:cs="Arial"/>
                <w:b w:val="0"/>
                <w:bCs w:val="0"/>
                <w:color w:val="FFFFFF"/>
              </w:rPr>
              <w:t>(with respect to R/3)</w:t>
            </w:r>
          </w:p>
        </w:tc>
        <w:tc>
          <w:tcPr>
            <w:tcW w:w="8223" w:type="dxa"/>
            <w:vAlign w:val="center"/>
          </w:tcPr>
          <w:p w14:paraId="3F528191" w14:textId="77777777" w:rsidR="00852A8E" w:rsidRPr="008065FB" w:rsidRDefault="00852A8E" w:rsidP="00645FD6">
            <w:pPr>
              <w:pStyle w:val="TableText"/>
              <w:spacing w:before="27" w:after="27"/>
              <w:ind w:left="20" w:right="20"/>
              <w:rPr>
                <w:rFonts w:cs="Arial"/>
              </w:rPr>
            </w:pPr>
            <w:r w:rsidRPr="008065FB">
              <w:rPr>
                <w:rFonts w:cs="Arial"/>
              </w:rPr>
              <w:t>OUTBOUND from SAP</w:t>
            </w:r>
          </w:p>
        </w:tc>
      </w:tr>
      <w:tr w:rsidR="00852A8E" w:rsidRPr="008065FB" w14:paraId="7DB27432" w14:textId="77777777" w:rsidTr="00E755ED">
        <w:trPr>
          <w:cantSplit/>
        </w:trPr>
        <w:tc>
          <w:tcPr>
            <w:tcW w:w="1497" w:type="dxa"/>
            <w:shd w:val="clear" w:color="auto" w:fill="FF0000"/>
            <w:vAlign w:val="center"/>
          </w:tcPr>
          <w:p w14:paraId="7698DE8C"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Interface Type</w:t>
            </w:r>
          </w:p>
        </w:tc>
        <w:tc>
          <w:tcPr>
            <w:tcW w:w="8223" w:type="dxa"/>
            <w:vAlign w:val="center"/>
          </w:tcPr>
          <w:p w14:paraId="619E9BBD" w14:textId="77777777" w:rsidR="00852A8E" w:rsidRPr="008065FB" w:rsidRDefault="00852A8E" w:rsidP="00645FD6">
            <w:pPr>
              <w:pStyle w:val="TableText"/>
              <w:spacing w:before="27" w:after="27"/>
              <w:ind w:left="20" w:right="20"/>
              <w:rPr>
                <w:rFonts w:cs="Arial"/>
              </w:rPr>
            </w:pPr>
            <w:r w:rsidRPr="008065FB">
              <w:rPr>
                <w:rFonts w:cs="Arial"/>
              </w:rPr>
              <w:t>INBOUND to JDA</w:t>
            </w:r>
          </w:p>
          <w:p w14:paraId="1CC99DAB" w14:textId="77777777" w:rsidR="00852A8E" w:rsidRPr="008065FB" w:rsidRDefault="00852A8E" w:rsidP="00645FD6">
            <w:pPr>
              <w:pStyle w:val="TableText"/>
              <w:spacing w:before="27" w:after="27"/>
              <w:ind w:left="20" w:right="20"/>
              <w:rPr>
                <w:rFonts w:cs="Arial"/>
              </w:rPr>
            </w:pPr>
          </w:p>
        </w:tc>
      </w:tr>
      <w:tr w:rsidR="00852A8E" w:rsidRPr="008065FB" w14:paraId="199AAE62" w14:textId="77777777" w:rsidTr="00E755ED">
        <w:trPr>
          <w:cantSplit/>
        </w:trPr>
        <w:tc>
          <w:tcPr>
            <w:tcW w:w="1497" w:type="dxa"/>
            <w:shd w:val="clear" w:color="auto" w:fill="FF0000"/>
            <w:vAlign w:val="center"/>
          </w:tcPr>
          <w:p w14:paraId="4220A284"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Interface</w:t>
            </w:r>
          </w:p>
          <w:p w14:paraId="790781A2"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Frequency</w:t>
            </w:r>
          </w:p>
        </w:tc>
        <w:tc>
          <w:tcPr>
            <w:tcW w:w="8223" w:type="dxa"/>
            <w:vAlign w:val="center"/>
          </w:tcPr>
          <w:p w14:paraId="30052255" w14:textId="77777777" w:rsidR="00852A8E" w:rsidRPr="008065FB" w:rsidRDefault="00852A8E" w:rsidP="00645FD6">
            <w:pPr>
              <w:pStyle w:val="TableText"/>
              <w:spacing w:before="27" w:after="27"/>
              <w:ind w:left="20" w:right="20"/>
              <w:rPr>
                <w:rFonts w:cs="Arial"/>
                <w:sz w:val="18"/>
              </w:rPr>
            </w:pPr>
            <w:r w:rsidRPr="008065FB">
              <w:rPr>
                <w:rFonts w:cs="Arial"/>
                <w:sz w:val="18"/>
              </w:rPr>
              <w:fldChar w:fldCharType="begin">
                <w:ffData>
                  <w:name w:val=""/>
                  <w:enabled w:val="0"/>
                  <w:calcOnExit w:val="0"/>
                  <w:checkBox>
                    <w:sizeAuto/>
                    <w:default w:val="1"/>
                  </w:checkBox>
                </w:ffData>
              </w:fldChar>
            </w:r>
            <w:r w:rsidRPr="008065FB">
              <w:rPr>
                <w:rFonts w:cs="Arial"/>
                <w:sz w:val="18"/>
              </w:rPr>
              <w:instrText xml:space="preserve"> FORMCHECKBOX </w:instrText>
            </w:r>
            <w:r w:rsidR="00000000">
              <w:rPr>
                <w:rFonts w:cs="Arial"/>
                <w:sz w:val="18"/>
              </w:rPr>
            </w:r>
            <w:r w:rsidR="00000000">
              <w:rPr>
                <w:rFonts w:cs="Arial"/>
                <w:sz w:val="18"/>
              </w:rPr>
              <w:fldChar w:fldCharType="separate"/>
            </w:r>
            <w:r w:rsidRPr="008065FB">
              <w:rPr>
                <w:rFonts w:cs="Arial"/>
                <w:sz w:val="18"/>
              </w:rPr>
              <w:fldChar w:fldCharType="end"/>
            </w:r>
            <w:r w:rsidRPr="008065FB">
              <w:rPr>
                <w:rFonts w:cs="Arial"/>
                <w:sz w:val="18"/>
              </w:rPr>
              <w:t xml:space="preserve"> Daily</w:t>
            </w:r>
            <w:r w:rsidRPr="008065FB">
              <w:rPr>
                <w:rFonts w:cs="Arial"/>
                <w:sz w:val="18"/>
              </w:rPr>
              <w:tab/>
            </w:r>
            <w:r w:rsidRPr="008065FB">
              <w:rPr>
                <w:rFonts w:cs="Arial"/>
                <w:sz w:val="18"/>
              </w:rPr>
              <w:tab/>
              <w:t>Details: This interface will be loaded daily</w:t>
            </w:r>
          </w:p>
          <w:p w14:paraId="5002E1BB" w14:textId="77777777" w:rsidR="00852A8E" w:rsidRPr="008065FB" w:rsidRDefault="00852A8E" w:rsidP="00645FD6">
            <w:pPr>
              <w:pStyle w:val="TableText"/>
              <w:spacing w:before="27" w:after="27"/>
              <w:ind w:left="0" w:right="20"/>
              <w:rPr>
                <w:rFonts w:cs="Arial"/>
                <w:sz w:val="18"/>
              </w:rPr>
            </w:pPr>
          </w:p>
        </w:tc>
      </w:tr>
      <w:tr w:rsidR="00852A8E" w:rsidRPr="008065FB" w14:paraId="26EC9B1F" w14:textId="77777777" w:rsidTr="00E755ED">
        <w:trPr>
          <w:cantSplit/>
        </w:trPr>
        <w:tc>
          <w:tcPr>
            <w:tcW w:w="1497" w:type="dxa"/>
            <w:shd w:val="clear" w:color="auto" w:fill="FF0000"/>
            <w:vAlign w:val="center"/>
          </w:tcPr>
          <w:p w14:paraId="5E20AB35"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Type of Records Sent</w:t>
            </w:r>
          </w:p>
        </w:tc>
        <w:tc>
          <w:tcPr>
            <w:tcW w:w="8223" w:type="dxa"/>
            <w:vAlign w:val="center"/>
          </w:tcPr>
          <w:p w14:paraId="265506A4" w14:textId="77777777" w:rsidR="00852A8E" w:rsidRPr="008065FB" w:rsidRDefault="00852A8E" w:rsidP="00645FD6">
            <w:pPr>
              <w:pStyle w:val="TableText"/>
              <w:spacing w:before="27" w:after="27"/>
              <w:ind w:left="20" w:right="20"/>
              <w:rPr>
                <w:rFonts w:cs="Arial"/>
              </w:rPr>
            </w:pPr>
            <w:r w:rsidRPr="008065FB">
              <w:rPr>
                <w:rFonts w:cs="Arial"/>
              </w:rPr>
              <w:t xml:space="preserve">TXT File </w:t>
            </w:r>
          </w:p>
        </w:tc>
      </w:tr>
      <w:tr w:rsidR="00852A8E" w:rsidRPr="008065FB" w14:paraId="02379BE2" w14:textId="77777777" w:rsidTr="00E755ED">
        <w:trPr>
          <w:cantSplit/>
        </w:trPr>
        <w:tc>
          <w:tcPr>
            <w:tcW w:w="1497" w:type="dxa"/>
            <w:shd w:val="clear" w:color="auto" w:fill="FF0000"/>
            <w:vAlign w:val="center"/>
          </w:tcPr>
          <w:p w14:paraId="5E07AA0F" w14:textId="77777777" w:rsidR="00852A8E" w:rsidRPr="008065FB" w:rsidRDefault="00852A8E" w:rsidP="00645FD6">
            <w:pPr>
              <w:pStyle w:val="TableHeader"/>
              <w:spacing w:before="27" w:after="27"/>
              <w:ind w:left="20" w:right="20"/>
              <w:jc w:val="right"/>
              <w:rPr>
                <w:rFonts w:cs="Arial"/>
                <w:color w:val="FFFFFF"/>
              </w:rPr>
            </w:pPr>
            <w:r w:rsidRPr="008065FB">
              <w:rPr>
                <w:rFonts w:cs="Arial"/>
                <w:color w:val="FFFFFF"/>
              </w:rPr>
              <w:t>Volume</w:t>
            </w:r>
            <w:r w:rsidRPr="008065FB">
              <w:rPr>
                <w:rFonts w:cs="Arial"/>
                <w:color w:val="FFFFFF"/>
              </w:rPr>
              <w:br/>
            </w:r>
            <w:r w:rsidRPr="008065FB">
              <w:rPr>
                <w:rFonts w:cs="Arial"/>
                <w:b w:val="0"/>
                <w:bCs w:val="0"/>
                <w:color w:val="FFFFFF"/>
              </w:rPr>
              <w:t>(per single execution)</w:t>
            </w:r>
          </w:p>
        </w:tc>
        <w:tc>
          <w:tcPr>
            <w:tcW w:w="8223" w:type="dxa"/>
            <w:vAlign w:val="center"/>
          </w:tcPr>
          <w:p w14:paraId="6713EB52" w14:textId="7638B1CE" w:rsidR="00852A8E" w:rsidRPr="008065FB" w:rsidRDefault="00852A8E" w:rsidP="00645FD6">
            <w:pPr>
              <w:pStyle w:val="TableText"/>
              <w:spacing w:before="27" w:after="27"/>
              <w:ind w:left="20" w:right="20"/>
              <w:rPr>
                <w:rFonts w:cs="Arial"/>
                <w:b/>
              </w:rPr>
            </w:pPr>
            <w:r w:rsidRPr="008065FB">
              <w:rPr>
                <w:rFonts w:cs="Arial"/>
              </w:rPr>
              <w:t>Average Volume:</w:t>
            </w:r>
            <w:r w:rsidRPr="008065FB">
              <w:rPr>
                <w:rFonts w:cs="Arial"/>
              </w:rPr>
              <w:br/>
              <w:t>Peak Volume:</w:t>
            </w:r>
            <w:r w:rsidRPr="008065FB">
              <w:rPr>
                <w:rFonts w:cs="Arial"/>
                <w:b/>
              </w:rPr>
              <w:t xml:space="preserve"> </w:t>
            </w:r>
            <w:r w:rsidRPr="008065FB">
              <w:rPr>
                <w:rFonts w:cs="Arial"/>
              </w:rPr>
              <w:br/>
              <w:t xml:space="preserve"> </w:t>
            </w:r>
          </w:p>
        </w:tc>
      </w:tr>
    </w:tbl>
    <w:p w14:paraId="2A63E094" w14:textId="77777777" w:rsidR="00852A8E" w:rsidRPr="008065FB" w:rsidRDefault="00852A8E" w:rsidP="00852A8E">
      <w:pPr>
        <w:rPr>
          <w:rFonts w:cs="Arial"/>
        </w:rPr>
      </w:pPr>
    </w:p>
    <w:p w14:paraId="54AB5F70" w14:textId="77777777" w:rsidR="00852A8E" w:rsidRPr="008065FB" w:rsidRDefault="00852A8E" w:rsidP="00852A8E">
      <w:pPr>
        <w:rPr>
          <w:rFonts w:cs="Arial"/>
        </w:rPr>
      </w:pPr>
    </w:p>
    <w:p w14:paraId="4D793C14" w14:textId="77777777" w:rsidR="00852A8E" w:rsidRPr="008065FB" w:rsidRDefault="00852A8E" w:rsidP="00852A8E">
      <w:pPr>
        <w:pStyle w:val="ListParagraph"/>
        <w:ind w:left="360"/>
        <w:rPr>
          <w:rFonts w:cs="Arial"/>
          <w:lang w:val="en-GB"/>
        </w:rPr>
      </w:pPr>
      <w:r w:rsidRPr="008065FB">
        <w:rPr>
          <w:rFonts w:cs="Arial"/>
          <w:lang w:val="en-GB"/>
        </w:rPr>
        <w:br/>
      </w:r>
    </w:p>
    <w:p w14:paraId="3F02B6CA" w14:textId="77777777" w:rsidR="00852A8E" w:rsidRPr="008065FB" w:rsidRDefault="00852A8E" w:rsidP="00852A8E">
      <w:pPr>
        <w:pStyle w:val="Heading1"/>
        <w:numPr>
          <w:ilvl w:val="0"/>
          <w:numId w:val="2"/>
        </w:numPr>
        <w:pBdr>
          <w:top w:val="none" w:sz="0" w:space="0" w:color="auto"/>
        </w:pBdr>
        <w:shd w:val="clear" w:color="auto" w:fill="C0C0C0"/>
        <w:rPr>
          <w:rFonts w:cs="Arial"/>
          <w:lang w:val="en-GB"/>
        </w:rPr>
      </w:pPr>
      <w:bookmarkStart w:id="10" w:name="_Toc224900572"/>
      <w:bookmarkStart w:id="11" w:name="_Toc225609875"/>
      <w:bookmarkStart w:id="12" w:name="_Toc231787991"/>
      <w:bookmarkStart w:id="13" w:name="_Toc428257764"/>
      <w:bookmarkStart w:id="14" w:name="_Toc40712679"/>
      <w:r w:rsidRPr="008065FB">
        <w:rPr>
          <w:rFonts w:cs="Arial"/>
          <w:lang w:val="en-GB"/>
        </w:rPr>
        <w:lastRenderedPageBreak/>
        <w:t>Interface Functionality Requirements</w:t>
      </w:r>
      <w:bookmarkEnd w:id="10"/>
      <w:bookmarkEnd w:id="11"/>
      <w:bookmarkEnd w:id="12"/>
      <w:bookmarkEnd w:id="13"/>
      <w:bookmarkEnd w:id="14"/>
    </w:p>
    <w:p w14:paraId="2C9E8EC6" w14:textId="510FBF1B" w:rsidR="0087008A" w:rsidRPr="008065FB" w:rsidRDefault="0087008A" w:rsidP="0087008A">
      <w:pPr>
        <w:rPr>
          <w:rFonts w:cs="Arial"/>
        </w:rPr>
      </w:pPr>
      <w:r w:rsidRPr="008065FB">
        <w:rPr>
          <w:rFonts w:cs="Arial"/>
        </w:rPr>
        <w:t xml:space="preserve">Production Method defines the procedure for manufacturing a SKU. There can be one or more production methods </w:t>
      </w:r>
      <w:r w:rsidR="00CE3E0F" w:rsidRPr="008065FB">
        <w:rPr>
          <w:rFonts w:cs="Arial"/>
        </w:rPr>
        <w:t>for a</w:t>
      </w:r>
      <w:r w:rsidRPr="008065FB">
        <w:rPr>
          <w:rFonts w:cs="Arial"/>
        </w:rPr>
        <w:t xml:space="preserve"> Bill </w:t>
      </w:r>
      <w:proofErr w:type="gramStart"/>
      <w:r w:rsidRPr="008065FB">
        <w:rPr>
          <w:rFonts w:cs="Arial"/>
        </w:rPr>
        <w:t>Of</w:t>
      </w:r>
      <w:proofErr w:type="gramEnd"/>
      <w:r w:rsidRPr="008065FB">
        <w:rPr>
          <w:rFonts w:cs="Arial"/>
        </w:rPr>
        <w:t xml:space="preserve"> </w:t>
      </w:r>
      <w:proofErr w:type="spellStart"/>
      <w:r w:rsidRPr="008065FB">
        <w:rPr>
          <w:rFonts w:cs="Arial"/>
        </w:rPr>
        <w:t>Metrial</w:t>
      </w:r>
      <w:proofErr w:type="spellEnd"/>
      <w:r w:rsidRPr="008065FB">
        <w:rPr>
          <w:rFonts w:cs="Arial"/>
        </w:rPr>
        <w:t xml:space="preserve"> (BOM) to produce the SKU. </w:t>
      </w:r>
      <w:proofErr w:type="spellStart"/>
      <w:r w:rsidRPr="008065FB">
        <w:rPr>
          <w:rFonts w:cs="Arial"/>
        </w:rPr>
        <w:t>Production</w:t>
      </w:r>
      <w:r w:rsidR="00187ADC" w:rsidRPr="008065FB">
        <w:rPr>
          <w:rFonts w:cs="Arial"/>
        </w:rPr>
        <w:t>Version</w:t>
      </w:r>
      <w:proofErr w:type="spellEnd"/>
      <w:r w:rsidRPr="008065FB">
        <w:rPr>
          <w:rFonts w:cs="Arial"/>
        </w:rPr>
        <w:t xml:space="preserve"> information interfaced from </w:t>
      </w:r>
      <w:proofErr w:type="spellStart"/>
      <w:r w:rsidRPr="008065FB">
        <w:rPr>
          <w:rFonts w:cs="Arial"/>
        </w:rPr>
        <w:t>TataConsumer’s</w:t>
      </w:r>
      <w:proofErr w:type="spellEnd"/>
      <w:r w:rsidRPr="008065FB">
        <w:rPr>
          <w:rFonts w:cs="Arial"/>
        </w:rPr>
        <w:t xml:space="preserve"> SAP System is referenced as Production Method (PRODUCTIONMETHOD) in </w:t>
      </w:r>
      <w:proofErr w:type="spellStart"/>
      <w:r w:rsidRPr="008065FB">
        <w:rPr>
          <w:rFonts w:cs="Arial"/>
        </w:rPr>
        <w:t>BlueYonder’s</w:t>
      </w:r>
      <w:proofErr w:type="spellEnd"/>
      <w:r w:rsidRPr="008065FB">
        <w:rPr>
          <w:rFonts w:cs="Arial"/>
        </w:rPr>
        <w:t xml:space="preserve"> Supply Planning.</w:t>
      </w:r>
    </w:p>
    <w:p w14:paraId="4B98B0A5" w14:textId="77777777" w:rsidR="0087008A" w:rsidRPr="008065FB" w:rsidRDefault="0087008A" w:rsidP="0087008A">
      <w:pPr>
        <w:rPr>
          <w:rFonts w:cs="Arial"/>
        </w:rPr>
      </w:pPr>
    </w:p>
    <w:p w14:paraId="6AB21F4A" w14:textId="43038255" w:rsidR="0087008A" w:rsidRPr="008065FB" w:rsidRDefault="0087008A" w:rsidP="0087008A">
      <w:pPr>
        <w:rPr>
          <w:rFonts w:cs="Arial"/>
        </w:rPr>
      </w:pPr>
      <w:r w:rsidRPr="008065FB">
        <w:rPr>
          <w:rFonts w:cs="Arial"/>
        </w:rPr>
        <w:t xml:space="preserve">Each Production Method can have one or more Production Steps associated with it which will be defined in </w:t>
      </w:r>
      <w:r w:rsidR="00655B51" w:rsidRPr="008065FB">
        <w:rPr>
          <w:rFonts w:cs="Arial"/>
        </w:rPr>
        <w:t xml:space="preserve">steps involved in the production process, can be either sequential or parallel. </w:t>
      </w:r>
    </w:p>
    <w:p w14:paraId="50276356" w14:textId="619B82CF" w:rsidR="0087008A" w:rsidRPr="008065FB" w:rsidRDefault="0087008A" w:rsidP="0087008A">
      <w:pPr>
        <w:rPr>
          <w:rFonts w:cs="Arial"/>
        </w:rPr>
      </w:pPr>
      <w:r w:rsidRPr="008065FB">
        <w:rPr>
          <w:rFonts w:cs="Arial"/>
        </w:rPr>
        <w:t xml:space="preserve">Production Method, Production Step and Bill Of Material for a given SKU will be used by Blue </w:t>
      </w:r>
      <w:proofErr w:type="spellStart"/>
      <w:r w:rsidRPr="008065FB">
        <w:rPr>
          <w:rFonts w:cs="Arial"/>
        </w:rPr>
        <w:t>Yonder’s</w:t>
      </w:r>
      <w:proofErr w:type="spellEnd"/>
      <w:r w:rsidRPr="008065FB">
        <w:rPr>
          <w:rFonts w:cs="Arial"/>
        </w:rPr>
        <w:t xml:space="preserve"> Supply Planning to </w:t>
      </w:r>
      <w:r w:rsidR="00B56C52" w:rsidRPr="008065FB">
        <w:rPr>
          <w:rFonts w:cs="Arial"/>
        </w:rPr>
        <w:t xml:space="preserve">plan the production process based on the available </w:t>
      </w:r>
      <w:r w:rsidR="00194A95" w:rsidRPr="008065FB">
        <w:rPr>
          <w:rFonts w:cs="Arial"/>
        </w:rPr>
        <w:t xml:space="preserve">capacity and </w:t>
      </w:r>
      <w:r w:rsidR="001A20F2" w:rsidRPr="008065FB">
        <w:rPr>
          <w:rFonts w:cs="Arial"/>
        </w:rPr>
        <w:t xml:space="preserve">raw material </w:t>
      </w:r>
      <w:proofErr w:type="gramStart"/>
      <w:r w:rsidR="001A20F2" w:rsidRPr="008065FB">
        <w:rPr>
          <w:rFonts w:cs="Arial"/>
        </w:rPr>
        <w:t>inventory.</w:t>
      </w:r>
      <w:r w:rsidRPr="008065FB">
        <w:rPr>
          <w:rFonts w:cs="Arial"/>
        </w:rPr>
        <w:t>.</w:t>
      </w:r>
      <w:proofErr w:type="gramEnd"/>
    </w:p>
    <w:p w14:paraId="771181D2" w14:textId="77777777" w:rsidR="00852A8E" w:rsidRPr="008065FB" w:rsidRDefault="00852A8E" w:rsidP="00852A8E">
      <w:pPr>
        <w:pStyle w:val="Heading2"/>
        <w:pBdr>
          <w:top w:val="single" w:sz="6" w:space="0" w:color="auto"/>
        </w:pBdr>
        <w:rPr>
          <w:rFonts w:cs="Arial"/>
        </w:rPr>
      </w:pPr>
      <w:bookmarkStart w:id="15" w:name="_Toc231787992"/>
      <w:bookmarkStart w:id="16" w:name="_Toc428257765"/>
      <w:bookmarkStart w:id="17" w:name="_Toc40712680"/>
      <w:r w:rsidRPr="008065FB">
        <w:rPr>
          <w:rFonts w:cs="Arial"/>
        </w:rPr>
        <w:t>2.1 Process Flow / Data Flow</w:t>
      </w:r>
      <w:bookmarkEnd w:id="15"/>
      <w:bookmarkEnd w:id="16"/>
      <w:bookmarkEnd w:id="17"/>
    </w:p>
    <w:p w14:paraId="75AE50EB" w14:textId="77777777" w:rsidR="00852A8E" w:rsidRPr="008065FB" w:rsidRDefault="00852A8E" w:rsidP="00852A8E">
      <w:pPr>
        <w:rPr>
          <w:rFonts w:cs="Arial"/>
        </w:rPr>
      </w:pPr>
      <w:r w:rsidRPr="008065FB">
        <w:rPr>
          <w:rFonts w:cs="Arial"/>
          <w:noProof/>
        </w:rPr>
        <mc:AlternateContent>
          <mc:Choice Requires="wps">
            <w:drawing>
              <wp:anchor distT="0" distB="0" distL="114300" distR="114300" simplePos="0" relativeHeight="251658240" behindDoc="0" locked="0" layoutInCell="1" allowOverlap="1" wp14:anchorId="0BFF1A99" wp14:editId="54AC09B1">
                <wp:simplePos x="0" y="0"/>
                <wp:positionH relativeFrom="column">
                  <wp:posOffset>2818130</wp:posOffset>
                </wp:positionH>
                <wp:positionV relativeFrom="paragraph">
                  <wp:posOffset>1250315</wp:posOffset>
                </wp:positionV>
                <wp:extent cx="1354016" cy="931985"/>
                <wp:effectExtent l="0" t="0" r="17780" b="20955"/>
                <wp:wrapNone/>
                <wp:docPr id="1" name="Rectangle 1"/>
                <wp:cNvGraphicFramePr/>
                <a:graphic xmlns:a="http://schemas.openxmlformats.org/drawingml/2006/main">
                  <a:graphicData uri="http://schemas.microsoft.com/office/word/2010/wordprocessingShape">
                    <wps:wsp>
                      <wps:cNvSpPr/>
                      <wps:spPr>
                        <a:xfrm>
                          <a:off x="0" y="0"/>
                          <a:ext cx="1354016" cy="931985"/>
                        </a:xfrm>
                        <a:prstGeom prst="rect">
                          <a:avLst/>
                        </a:prstGeom>
                        <a:noFill/>
                        <a:ln>
                          <a:solidFill>
                            <a:srgbClr val="FFFF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389611B" id="Rectangle 1" o:spid="_x0000_s1026" style="position:absolute;margin-left:221.9pt;margin-top:98.45pt;width:106.6pt;height:7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" filled="f" strokecolor="yellow" strokeweight="2pt">
                <v:stroke dashstyle="3 1"/>
              </v:rect>
            </w:pict>
          </mc:Fallback>
        </mc:AlternateContent>
      </w:r>
      <w:r w:rsidRPr="008065FB">
        <w:rPr>
          <w:rFonts w:cs="Arial"/>
          <w:noProof/>
        </w:rPr>
        <w:drawing>
          <wp:inline distT="0" distB="0" distL="0" distR="0" wp14:anchorId="66FCA849" wp14:editId="05D0E252">
            <wp:extent cx="6153150" cy="2860040"/>
            <wp:effectExtent l="0" t="0" r="0" b="0"/>
            <wp:docPr id="1495034333" name="Picture 149503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3150" cy="2860040"/>
                    </a:xfrm>
                    <a:prstGeom prst="rect">
                      <a:avLst/>
                    </a:prstGeom>
                    <a:noFill/>
                  </pic:spPr>
                </pic:pic>
              </a:graphicData>
            </a:graphic>
          </wp:inline>
        </w:drawing>
      </w:r>
    </w:p>
    <w:p w14:paraId="3B633C7C" w14:textId="77777777" w:rsidR="00852A8E" w:rsidRPr="008065FB" w:rsidRDefault="00852A8E" w:rsidP="00852A8E">
      <w:pPr>
        <w:pStyle w:val="Heading2"/>
        <w:pBdr>
          <w:top w:val="none" w:sz="0" w:space="0" w:color="auto"/>
        </w:pBdr>
        <w:tabs>
          <w:tab w:val="left" w:pos="6690"/>
        </w:tabs>
        <w:rPr>
          <w:rFonts w:cs="Arial"/>
          <w:color w:val="FFFFFF" w:themeColor="background1"/>
          <w:lang w:val="en-GB"/>
          <w14:textFill>
            <w14:noFill/>
          </w14:textFill>
        </w:rPr>
      </w:pPr>
      <w:bookmarkStart w:id="18" w:name="_Toc231787993"/>
      <w:bookmarkStart w:id="19" w:name="_Toc428257766"/>
      <w:bookmarkStart w:id="20" w:name="_Toc40712681"/>
      <w:r w:rsidRPr="008065FB">
        <w:rPr>
          <w:rFonts w:cs="Arial"/>
          <w:lang w:val="en-GB"/>
        </w:rPr>
        <w:t>2.2 Assumptions</w:t>
      </w:r>
      <w:bookmarkEnd w:id="18"/>
      <w:bookmarkEnd w:id="19"/>
      <w:bookmarkEnd w:id="20"/>
      <w:r w:rsidRPr="008065FB">
        <w:rPr>
          <w:rFonts w:cs="Arial"/>
          <w:lang w:val="en-GB"/>
        </w:rPr>
        <w:tab/>
      </w:r>
    </w:p>
    <w:p w14:paraId="04CEF49D" w14:textId="07D34292" w:rsidR="0072262B" w:rsidRPr="008065FB" w:rsidRDefault="0072262B" w:rsidP="00595200">
      <w:pPr>
        <w:pStyle w:val="ListParagraph"/>
        <w:numPr>
          <w:ilvl w:val="0"/>
          <w:numId w:val="5"/>
        </w:numPr>
        <w:rPr>
          <w:rFonts w:cs="Arial"/>
          <w:lang w:val="en-GB"/>
        </w:rPr>
      </w:pPr>
      <w:r w:rsidRPr="008065FB">
        <w:rPr>
          <w:rFonts w:cs="Arial"/>
          <w:lang w:val="en-GB"/>
        </w:rPr>
        <w:t xml:space="preserve">Any changes to </w:t>
      </w:r>
      <w:r w:rsidR="00AE3905" w:rsidRPr="008065FB">
        <w:rPr>
          <w:rFonts w:cs="Arial"/>
          <w:lang w:val="en-GB"/>
        </w:rPr>
        <w:t>Production Method</w:t>
      </w:r>
      <w:r w:rsidRPr="008065FB">
        <w:rPr>
          <w:rFonts w:cs="Arial"/>
          <w:lang w:val="en-GB"/>
        </w:rPr>
        <w:t xml:space="preserve"> definition will be done in SAP and will then flow through this interface into JDA at the EOD. If there are multiple change pointers, SAP will consider all changes into one record to JDA at the EOD.</w:t>
      </w:r>
    </w:p>
    <w:p w14:paraId="60A64C0C" w14:textId="0541F9C7" w:rsidR="00F41455" w:rsidRPr="008065FB" w:rsidRDefault="00D85406" w:rsidP="00595200">
      <w:pPr>
        <w:pStyle w:val="ListParagraph"/>
        <w:numPr>
          <w:ilvl w:val="0"/>
          <w:numId w:val="5"/>
        </w:numPr>
        <w:rPr>
          <w:rFonts w:cs="Arial"/>
          <w:lang w:val="en-GB"/>
        </w:rPr>
      </w:pPr>
      <w:r w:rsidRPr="008065FB">
        <w:rPr>
          <w:rFonts w:cs="Arial"/>
          <w:lang w:val="en-GB"/>
        </w:rPr>
        <w:t xml:space="preserve">SAP will concatenate “Key for Task List Group” with </w:t>
      </w:r>
      <w:r w:rsidR="009566C4" w:rsidRPr="008065FB">
        <w:rPr>
          <w:rFonts w:cs="Arial"/>
          <w:lang w:val="en-GB"/>
        </w:rPr>
        <w:t>“</w:t>
      </w:r>
      <w:r w:rsidR="00601A36" w:rsidRPr="008065FB">
        <w:rPr>
          <w:rFonts w:cs="Arial"/>
          <w:lang w:val="en-GB"/>
        </w:rPr>
        <w:t>Machine Name</w:t>
      </w:r>
      <w:r w:rsidR="009566C4" w:rsidRPr="008065FB">
        <w:rPr>
          <w:rFonts w:cs="Arial"/>
          <w:lang w:val="en-GB"/>
        </w:rPr>
        <w:t xml:space="preserve">” and send </w:t>
      </w:r>
      <w:proofErr w:type="spellStart"/>
      <w:r w:rsidRPr="008065FB">
        <w:rPr>
          <w:rFonts w:cs="Arial"/>
          <w:lang w:val="en-GB"/>
        </w:rPr>
        <w:t>KeyforTaskListGroup_</w:t>
      </w:r>
      <w:r w:rsidR="00601A36" w:rsidRPr="008065FB">
        <w:rPr>
          <w:rFonts w:cs="Arial"/>
          <w:lang w:val="en-GB"/>
        </w:rPr>
        <w:t>MachineName</w:t>
      </w:r>
      <w:proofErr w:type="spellEnd"/>
      <w:r w:rsidR="009566C4" w:rsidRPr="008065FB">
        <w:rPr>
          <w:rFonts w:cs="Arial"/>
          <w:lang w:val="en-GB"/>
        </w:rPr>
        <w:t>” as PRODUCTIONMETHOD to JDA</w:t>
      </w:r>
      <w:r w:rsidRPr="008065FB">
        <w:rPr>
          <w:rFonts w:cs="Arial"/>
          <w:lang w:val="en-GB"/>
        </w:rPr>
        <w:t>.</w:t>
      </w:r>
    </w:p>
    <w:p w14:paraId="0E2C3CC9" w14:textId="0B9EBF6E" w:rsidR="000B004C" w:rsidRPr="008065FB" w:rsidRDefault="002C408D" w:rsidP="00595200">
      <w:pPr>
        <w:pStyle w:val="ListParagraph"/>
        <w:numPr>
          <w:ilvl w:val="0"/>
          <w:numId w:val="5"/>
        </w:numPr>
        <w:rPr>
          <w:rFonts w:cs="Arial"/>
          <w:lang w:val="en-GB"/>
        </w:rPr>
      </w:pPr>
      <w:r w:rsidRPr="008065FB">
        <w:rPr>
          <w:rFonts w:cs="Arial"/>
          <w:lang w:val="en-GB"/>
        </w:rPr>
        <w:t xml:space="preserve">The length of “Key for Task List </w:t>
      </w:r>
      <w:proofErr w:type="spellStart"/>
      <w:r w:rsidRPr="008065FB">
        <w:rPr>
          <w:rFonts w:cs="Arial"/>
          <w:lang w:val="en-GB"/>
        </w:rPr>
        <w:t>Group_MachineName</w:t>
      </w:r>
      <w:proofErr w:type="spellEnd"/>
      <w:r w:rsidRPr="008065FB">
        <w:rPr>
          <w:rFonts w:cs="Arial"/>
          <w:lang w:val="en-GB"/>
        </w:rPr>
        <w:t xml:space="preserve">” which is sent as PRODUCTIONMETHOD </w:t>
      </w:r>
      <w:r w:rsidR="001D68FB" w:rsidRPr="008065FB">
        <w:rPr>
          <w:rFonts w:cs="Arial"/>
          <w:lang w:val="en-GB"/>
        </w:rPr>
        <w:t>from SAP to JDA will not exceed 50 Chars</w:t>
      </w:r>
      <w:r w:rsidR="00C41289" w:rsidRPr="008065FB">
        <w:rPr>
          <w:rFonts w:cs="Arial"/>
          <w:lang w:val="en-GB"/>
        </w:rPr>
        <w:t xml:space="preserve"> in</w:t>
      </w:r>
      <w:r w:rsidR="001D68FB" w:rsidRPr="008065FB">
        <w:rPr>
          <w:rFonts w:cs="Arial"/>
          <w:lang w:val="en-GB"/>
        </w:rPr>
        <w:t xml:space="preserve"> length</w:t>
      </w:r>
    </w:p>
    <w:p w14:paraId="64228BB1" w14:textId="0C483313" w:rsidR="00C435C5" w:rsidRPr="008065FB" w:rsidRDefault="00C435C5" w:rsidP="00595200">
      <w:pPr>
        <w:pStyle w:val="ListParagraph"/>
        <w:numPr>
          <w:ilvl w:val="0"/>
          <w:numId w:val="5"/>
        </w:numPr>
        <w:rPr>
          <w:rFonts w:cs="Arial"/>
          <w:lang w:val="en-GB"/>
        </w:rPr>
      </w:pPr>
      <w:r w:rsidRPr="008065FB">
        <w:rPr>
          <w:rFonts w:cs="Arial"/>
          <w:lang w:val="en-GB"/>
        </w:rPr>
        <w:t xml:space="preserve">For </w:t>
      </w:r>
      <w:r w:rsidR="00FD4B5A" w:rsidRPr="008065FB">
        <w:rPr>
          <w:rFonts w:cs="Arial"/>
          <w:lang w:val="en-GB"/>
        </w:rPr>
        <w:t xml:space="preserve">a Finished Good </w:t>
      </w:r>
      <w:r w:rsidR="005B392F" w:rsidRPr="008065FB">
        <w:rPr>
          <w:rFonts w:cs="Arial"/>
          <w:lang w:val="en-GB"/>
        </w:rPr>
        <w:t>at a Plant</w:t>
      </w:r>
      <w:r w:rsidR="0084171A" w:rsidRPr="008065FB">
        <w:rPr>
          <w:rFonts w:cs="Arial"/>
          <w:lang w:val="en-GB"/>
        </w:rPr>
        <w:t xml:space="preserve">, Production Method </w:t>
      </w:r>
      <w:r w:rsidR="004A500A" w:rsidRPr="008065FB">
        <w:rPr>
          <w:rFonts w:cs="Arial"/>
          <w:lang w:val="en-GB"/>
        </w:rPr>
        <w:t xml:space="preserve">defined </w:t>
      </w:r>
      <w:r w:rsidR="00BE5388" w:rsidRPr="008065FB">
        <w:rPr>
          <w:rFonts w:cs="Arial"/>
          <w:lang w:val="en-GB"/>
        </w:rPr>
        <w:t>is active with only one Bill Of Material (BOM) at any given point of time</w:t>
      </w:r>
    </w:p>
    <w:p w14:paraId="24513199" w14:textId="644C8649" w:rsidR="001B0EE6" w:rsidRPr="008065FB" w:rsidRDefault="001B0EE6" w:rsidP="00595200">
      <w:pPr>
        <w:pStyle w:val="ListParagraph"/>
        <w:numPr>
          <w:ilvl w:val="0"/>
          <w:numId w:val="5"/>
        </w:numPr>
        <w:rPr>
          <w:rFonts w:cs="Arial"/>
          <w:lang w:val="en-GB"/>
        </w:rPr>
      </w:pPr>
      <w:r w:rsidRPr="008065FB">
        <w:rPr>
          <w:rFonts w:cs="Arial"/>
          <w:lang w:val="en-GB"/>
        </w:rPr>
        <w:t>Errors would be send out daily if there are any to SAP through SEEBURGER.</w:t>
      </w:r>
    </w:p>
    <w:p w14:paraId="79F33EE3" w14:textId="77777777" w:rsidR="00852A8E" w:rsidRPr="008065FB" w:rsidRDefault="00852A8E" w:rsidP="00852A8E">
      <w:pPr>
        <w:pStyle w:val="Heading2"/>
        <w:pBdr>
          <w:top w:val="none" w:sz="0" w:space="0" w:color="auto"/>
        </w:pBdr>
        <w:rPr>
          <w:rFonts w:cs="Arial"/>
          <w:lang w:val="en-GB"/>
        </w:rPr>
      </w:pPr>
      <w:bookmarkStart w:id="21" w:name="_Toc40712682"/>
      <w:r w:rsidRPr="008065FB">
        <w:rPr>
          <w:rFonts w:cs="Arial"/>
          <w:lang w:val="en-GB"/>
        </w:rPr>
        <w:lastRenderedPageBreak/>
        <w:t>2.3 Out of scope</w:t>
      </w:r>
      <w:bookmarkEnd w:id="21"/>
    </w:p>
    <w:p w14:paraId="2F4EAAC9" w14:textId="41218B60" w:rsidR="00C952FD" w:rsidRPr="008065FB" w:rsidRDefault="00C952FD" w:rsidP="00595200">
      <w:pPr>
        <w:pStyle w:val="ListParagraph"/>
        <w:numPr>
          <w:ilvl w:val="0"/>
          <w:numId w:val="5"/>
        </w:numPr>
        <w:rPr>
          <w:rFonts w:cs="Arial"/>
          <w:lang w:val="en-GB"/>
        </w:rPr>
      </w:pPr>
      <w:r w:rsidRPr="008065FB">
        <w:rPr>
          <w:rFonts w:cs="Arial"/>
          <w:lang w:val="en-GB"/>
        </w:rPr>
        <w:t xml:space="preserve">Any change in </w:t>
      </w:r>
      <w:r w:rsidR="00564965" w:rsidRPr="008065FB">
        <w:rPr>
          <w:rFonts w:cs="Arial"/>
          <w:lang w:val="en-GB"/>
        </w:rPr>
        <w:t>Production Method</w:t>
      </w:r>
      <w:r w:rsidRPr="008065FB">
        <w:rPr>
          <w:rFonts w:cs="Arial"/>
          <w:lang w:val="en-GB"/>
        </w:rPr>
        <w:t xml:space="preserve"> master as part of nomenclature in future to be handled separately and not considered at the time of preparing this design.</w:t>
      </w:r>
    </w:p>
    <w:p w14:paraId="12372F2D" w14:textId="3E4E66CB" w:rsidR="000872B9" w:rsidRPr="008065FB" w:rsidRDefault="000872B9" w:rsidP="00B83B97">
      <w:pPr>
        <w:pStyle w:val="Heading1"/>
        <w:numPr>
          <w:ilvl w:val="0"/>
          <w:numId w:val="2"/>
        </w:numPr>
        <w:pBdr>
          <w:top w:val="none" w:sz="0" w:space="0" w:color="auto"/>
        </w:pBdr>
        <w:shd w:val="clear" w:color="auto" w:fill="C0C0C0"/>
        <w:rPr>
          <w:rFonts w:cs="Arial"/>
          <w:lang w:val="en-GB"/>
        </w:rPr>
      </w:pPr>
      <w:bookmarkStart w:id="22" w:name="_Toc40712683"/>
      <w:r w:rsidRPr="008065FB">
        <w:rPr>
          <w:rFonts w:cs="Arial"/>
          <w:lang w:val="en-GB"/>
        </w:rPr>
        <w:lastRenderedPageBreak/>
        <w:t>EXTRACT LOGIC IN SAP</w:t>
      </w:r>
      <w:bookmarkEnd w:id="22"/>
    </w:p>
    <w:p w14:paraId="64E5D090" w14:textId="1E30AC43" w:rsidR="000872B9" w:rsidRDefault="000872B9" w:rsidP="000872B9">
      <w:pPr>
        <w:rPr>
          <w:lang w:val="en-GB"/>
        </w:rPr>
      </w:pPr>
    </w:p>
    <w:p w14:paraId="7C9EB318" w14:textId="77777777" w:rsidR="005D1C67" w:rsidRDefault="005D1C67" w:rsidP="005D1C67">
      <w:pPr>
        <w:pStyle w:val="Heading2"/>
        <w:pBdr>
          <w:top w:val="none" w:sz="0" w:space="0" w:color="auto"/>
        </w:pBdr>
        <w:rPr>
          <w:rFonts w:cs="Arial"/>
          <w:lang w:val="en-GB"/>
        </w:rPr>
      </w:pPr>
      <w:bookmarkStart w:id="23" w:name="_Toc39050571"/>
      <w:r>
        <w:rPr>
          <w:rFonts w:cs="Arial"/>
          <w:lang w:val="en-GB"/>
        </w:rPr>
        <w:t xml:space="preserve">3.1 </w:t>
      </w:r>
      <w:r w:rsidRPr="000A540C">
        <w:rPr>
          <w:rFonts w:cs="Arial"/>
          <w:lang w:val="en-GB"/>
        </w:rPr>
        <w:t>Source / Target Data Mapping</w:t>
      </w:r>
      <w:bookmarkEnd w:id="23"/>
    </w:p>
    <w:p w14:paraId="6F499701" w14:textId="77777777" w:rsidR="005D1C67" w:rsidRDefault="005D1C67" w:rsidP="005D1C67">
      <w:pPr>
        <w:rPr>
          <w:lang w:val="en-GB"/>
        </w:rPr>
      </w:pPr>
    </w:p>
    <w:p w14:paraId="7532E1CB" w14:textId="77777777" w:rsidR="005D1C67" w:rsidRPr="00A36A29" w:rsidRDefault="005D1C67" w:rsidP="005D1C67">
      <w:pPr>
        <w:rPr>
          <w:lang w:val="en-GB"/>
        </w:rPr>
      </w:pPr>
      <w:r>
        <w:rPr>
          <w:lang w:val="en-GB"/>
        </w:rPr>
        <w:t xml:space="preserve">ECC 6.0 / </w:t>
      </w:r>
      <w:proofErr w:type="spellStart"/>
      <w:r>
        <w:rPr>
          <w:lang w:val="en-GB"/>
        </w:rPr>
        <w:t>Seeburger</w:t>
      </w:r>
      <w:proofErr w:type="spellEnd"/>
    </w:p>
    <w:p w14:paraId="3C0D2042" w14:textId="77777777" w:rsidR="005D1C67" w:rsidRDefault="005D1C67" w:rsidP="005D1C67">
      <w:pPr>
        <w:pStyle w:val="Heading2"/>
        <w:pBdr>
          <w:top w:val="none" w:sz="0" w:space="0" w:color="auto"/>
        </w:pBdr>
        <w:rPr>
          <w:rFonts w:cs="Arial"/>
          <w:lang w:val="en-GB"/>
        </w:rPr>
      </w:pPr>
      <w:bookmarkStart w:id="24" w:name="_Toc37780676"/>
      <w:bookmarkStart w:id="25" w:name="_Toc39050572"/>
      <w:r>
        <w:rPr>
          <w:rFonts w:cs="Arial"/>
          <w:lang w:val="en-GB"/>
        </w:rPr>
        <w:t xml:space="preserve">3.2 </w:t>
      </w:r>
      <w:r w:rsidRPr="000A540C">
        <w:rPr>
          <w:rFonts w:cs="Arial"/>
          <w:lang w:val="en-GB"/>
        </w:rPr>
        <w:t>Data Filters</w:t>
      </w:r>
      <w:bookmarkEnd w:id="24"/>
      <w:bookmarkEnd w:id="25"/>
    </w:p>
    <w:p w14:paraId="5E9B5306" w14:textId="77777777" w:rsidR="005D1C67" w:rsidRDefault="005D1C67" w:rsidP="005D1C67">
      <w:pPr>
        <w:rPr>
          <w:lang w:val="en-GB"/>
        </w:rPr>
      </w:pPr>
    </w:p>
    <w:tbl>
      <w:tblPr>
        <w:tblW w:w="1940" w:type="dxa"/>
        <w:tblLook w:val="04A0" w:firstRow="1" w:lastRow="0" w:firstColumn="1" w:lastColumn="0" w:noHBand="0" w:noVBand="1"/>
      </w:tblPr>
      <w:tblGrid>
        <w:gridCol w:w="980"/>
        <w:gridCol w:w="960"/>
      </w:tblGrid>
      <w:tr w:rsidR="005D1C67" w:rsidRPr="0004383D" w14:paraId="54D73B7C" w14:textId="77777777" w:rsidTr="000110EA">
        <w:trPr>
          <w:trHeight w:val="264"/>
        </w:trPr>
        <w:tc>
          <w:tcPr>
            <w:tcW w:w="980" w:type="dxa"/>
            <w:tcBorders>
              <w:top w:val="single" w:sz="4" w:space="0" w:color="auto"/>
              <w:left w:val="single" w:sz="4" w:space="0" w:color="auto"/>
              <w:bottom w:val="single" w:sz="4" w:space="0" w:color="auto"/>
              <w:right w:val="single" w:sz="4" w:space="0" w:color="auto"/>
            </w:tcBorders>
            <w:shd w:val="clear" w:color="auto" w:fill="auto"/>
            <w:noWrap/>
            <w:hideMark/>
          </w:tcPr>
          <w:p w14:paraId="07CCFF39" w14:textId="77777777" w:rsidR="005D1C67" w:rsidRPr="0004383D" w:rsidRDefault="005D1C67" w:rsidP="000110EA">
            <w:pPr>
              <w:overflowPunct/>
              <w:autoSpaceDE/>
              <w:autoSpaceDN/>
              <w:adjustRightInd/>
              <w:spacing w:after="0"/>
              <w:textAlignment w:val="auto"/>
              <w:rPr>
                <w:rFonts w:cs="Arial"/>
                <w:sz w:val="16"/>
                <w:szCs w:val="16"/>
                <w:lang w:val="en-IN" w:eastAsia="en-IN"/>
              </w:rPr>
            </w:pPr>
            <w:proofErr w:type="spellStart"/>
            <w:r w:rsidRPr="0004383D">
              <w:rPr>
                <w:rFonts w:cs="Arial"/>
                <w:sz w:val="16"/>
                <w:szCs w:val="16"/>
                <w:lang w:val="en-IN" w:eastAsia="en-IN"/>
              </w:rPr>
              <w:t>Sl.No</w:t>
            </w:r>
            <w:proofErr w:type="spellEnd"/>
          </w:p>
        </w:tc>
        <w:tc>
          <w:tcPr>
            <w:tcW w:w="960" w:type="dxa"/>
            <w:tcBorders>
              <w:top w:val="single" w:sz="4" w:space="0" w:color="auto"/>
              <w:left w:val="nil"/>
              <w:bottom w:val="single" w:sz="4" w:space="0" w:color="auto"/>
              <w:right w:val="single" w:sz="4" w:space="0" w:color="auto"/>
            </w:tcBorders>
            <w:shd w:val="clear" w:color="000000" w:fill="C0C0C0"/>
            <w:hideMark/>
          </w:tcPr>
          <w:p w14:paraId="5E67F2B7" w14:textId="77777777" w:rsidR="005D1C67" w:rsidRPr="0004383D" w:rsidRDefault="005D1C67" w:rsidP="000110EA">
            <w:pPr>
              <w:overflowPunct/>
              <w:autoSpaceDE/>
              <w:autoSpaceDN/>
              <w:adjustRightInd/>
              <w:spacing w:after="0"/>
              <w:textAlignment w:val="auto"/>
              <w:rPr>
                <w:rFonts w:cs="Arial"/>
                <w:b/>
                <w:bCs/>
                <w:sz w:val="16"/>
                <w:szCs w:val="16"/>
                <w:lang w:val="en-IN" w:eastAsia="en-IN"/>
              </w:rPr>
            </w:pPr>
            <w:r w:rsidRPr="0004383D">
              <w:rPr>
                <w:rFonts w:cs="Arial"/>
                <w:b/>
                <w:bCs/>
                <w:sz w:val="16"/>
                <w:szCs w:val="16"/>
                <w:lang w:val="en-IN" w:eastAsia="en-IN"/>
              </w:rPr>
              <w:t>Plant</w:t>
            </w:r>
          </w:p>
        </w:tc>
      </w:tr>
      <w:tr w:rsidR="005D1C67" w:rsidRPr="0004383D" w14:paraId="3321EB6A"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6011D831"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1</w:t>
            </w:r>
          </w:p>
        </w:tc>
        <w:tc>
          <w:tcPr>
            <w:tcW w:w="960" w:type="dxa"/>
            <w:tcBorders>
              <w:top w:val="nil"/>
              <w:left w:val="nil"/>
              <w:bottom w:val="single" w:sz="4" w:space="0" w:color="auto"/>
              <w:right w:val="single" w:sz="4" w:space="0" w:color="auto"/>
            </w:tcBorders>
            <w:shd w:val="clear" w:color="000000" w:fill="B4C6E7"/>
            <w:noWrap/>
            <w:hideMark/>
          </w:tcPr>
          <w:p w14:paraId="279FA8F8"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INDP</w:t>
            </w:r>
          </w:p>
        </w:tc>
      </w:tr>
      <w:tr w:rsidR="005D1C67" w:rsidRPr="0004383D" w14:paraId="61C73744"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375119A0"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2</w:t>
            </w:r>
          </w:p>
        </w:tc>
        <w:tc>
          <w:tcPr>
            <w:tcW w:w="960" w:type="dxa"/>
            <w:tcBorders>
              <w:top w:val="nil"/>
              <w:left w:val="nil"/>
              <w:bottom w:val="single" w:sz="4" w:space="0" w:color="auto"/>
              <w:right w:val="single" w:sz="4" w:space="0" w:color="auto"/>
            </w:tcBorders>
            <w:shd w:val="clear" w:color="000000" w:fill="B4C6E7"/>
            <w:noWrap/>
            <w:hideMark/>
          </w:tcPr>
          <w:p w14:paraId="3D50D9FB"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KELP</w:t>
            </w:r>
          </w:p>
        </w:tc>
      </w:tr>
      <w:tr w:rsidR="005D1C67" w:rsidRPr="0004383D" w14:paraId="51D59F8D"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32A017AD"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3</w:t>
            </w:r>
          </w:p>
        </w:tc>
        <w:tc>
          <w:tcPr>
            <w:tcW w:w="960" w:type="dxa"/>
            <w:tcBorders>
              <w:top w:val="nil"/>
              <w:left w:val="nil"/>
              <w:bottom w:val="single" w:sz="4" w:space="0" w:color="auto"/>
              <w:right w:val="single" w:sz="4" w:space="0" w:color="auto"/>
            </w:tcBorders>
            <w:shd w:val="clear" w:color="000000" w:fill="B4C6E7"/>
            <w:noWrap/>
            <w:hideMark/>
          </w:tcPr>
          <w:p w14:paraId="42B917DF"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NONP</w:t>
            </w:r>
          </w:p>
        </w:tc>
      </w:tr>
      <w:tr w:rsidR="005D1C67" w:rsidRPr="0004383D" w14:paraId="3FB86A0C"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0B56C063"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4</w:t>
            </w:r>
          </w:p>
        </w:tc>
        <w:tc>
          <w:tcPr>
            <w:tcW w:w="960" w:type="dxa"/>
            <w:tcBorders>
              <w:top w:val="nil"/>
              <w:left w:val="nil"/>
              <w:bottom w:val="single" w:sz="4" w:space="0" w:color="auto"/>
              <w:right w:val="single" w:sz="4" w:space="0" w:color="auto"/>
            </w:tcBorders>
            <w:shd w:val="clear" w:color="000000" w:fill="B4C6E7"/>
            <w:noWrap/>
            <w:hideMark/>
          </w:tcPr>
          <w:p w14:paraId="1A1F597A"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SAMP</w:t>
            </w:r>
          </w:p>
        </w:tc>
      </w:tr>
      <w:tr w:rsidR="005D1C67" w:rsidRPr="0004383D" w14:paraId="137FC3EB"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20C92833"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5</w:t>
            </w:r>
          </w:p>
        </w:tc>
        <w:tc>
          <w:tcPr>
            <w:tcW w:w="960" w:type="dxa"/>
            <w:tcBorders>
              <w:top w:val="nil"/>
              <w:left w:val="nil"/>
              <w:bottom w:val="single" w:sz="4" w:space="0" w:color="auto"/>
              <w:right w:val="single" w:sz="4" w:space="0" w:color="auto"/>
            </w:tcBorders>
            <w:shd w:val="clear" w:color="000000" w:fill="B4C6E7"/>
            <w:noWrap/>
            <w:hideMark/>
          </w:tcPr>
          <w:p w14:paraId="6017FE33"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KOLP</w:t>
            </w:r>
          </w:p>
        </w:tc>
      </w:tr>
      <w:tr w:rsidR="005D1C67" w:rsidRPr="0004383D" w14:paraId="36C5A038"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278BDC99"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sidRPr="0004383D">
              <w:rPr>
                <w:rFonts w:cs="Arial"/>
                <w:sz w:val="16"/>
                <w:szCs w:val="16"/>
                <w:lang w:val="en-IN" w:eastAsia="en-IN"/>
              </w:rPr>
              <w:t>6</w:t>
            </w:r>
          </w:p>
        </w:tc>
        <w:tc>
          <w:tcPr>
            <w:tcW w:w="960" w:type="dxa"/>
            <w:tcBorders>
              <w:top w:val="nil"/>
              <w:left w:val="nil"/>
              <w:bottom w:val="single" w:sz="4" w:space="0" w:color="auto"/>
              <w:right w:val="single" w:sz="4" w:space="0" w:color="auto"/>
            </w:tcBorders>
            <w:shd w:val="clear" w:color="000000" w:fill="B4C6E7"/>
            <w:noWrap/>
            <w:hideMark/>
          </w:tcPr>
          <w:p w14:paraId="3B9AA556"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AURP</w:t>
            </w:r>
          </w:p>
        </w:tc>
      </w:tr>
      <w:tr w:rsidR="005D1C67" w:rsidRPr="0004383D" w14:paraId="6D33147F"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56A0653A"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7</w:t>
            </w:r>
          </w:p>
        </w:tc>
        <w:tc>
          <w:tcPr>
            <w:tcW w:w="960" w:type="dxa"/>
            <w:tcBorders>
              <w:top w:val="nil"/>
              <w:left w:val="nil"/>
              <w:bottom w:val="single" w:sz="4" w:space="0" w:color="auto"/>
              <w:right w:val="single" w:sz="4" w:space="0" w:color="auto"/>
            </w:tcBorders>
            <w:shd w:val="clear" w:color="000000" w:fill="B4C6E7"/>
            <w:noWrap/>
            <w:hideMark/>
          </w:tcPr>
          <w:p w14:paraId="62583696"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BLRP</w:t>
            </w:r>
          </w:p>
        </w:tc>
      </w:tr>
      <w:tr w:rsidR="005D1C67" w:rsidRPr="0004383D" w14:paraId="5D81FB76"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5BA63D94"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8</w:t>
            </w:r>
          </w:p>
        </w:tc>
        <w:tc>
          <w:tcPr>
            <w:tcW w:w="960" w:type="dxa"/>
            <w:tcBorders>
              <w:top w:val="nil"/>
              <w:left w:val="nil"/>
              <w:bottom w:val="single" w:sz="4" w:space="0" w:color="auto"/>
              <w:right w:val="single" w:sz="4" w:space="0" w:color="auto"/>
            </w:tcBorders>
            <w:shd w:val="clear" w:color="000000" w:fill="B4C6E7"/>
            <w:noWrap/>
            <w:hideMark/>
          </w:tcPr>
          <w:p w14:paraId="139530E8"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DDMP</w:t>
            </w:r>
          </w:p>
        </w:tc>
      </w:tr>
      <w:tr w:rsidR="005D1C67" w:rsidRPr="0004383D" w14:paraId="2712B7B8"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5E98CD22"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9</w:t>
            </w:r>
          </w:p>
        </w:tc>
        <w:tc>
          <w:tcPr>
            <w:tcW w:w="960" w:type="dxa"/>
            <w:tcBorders>
              <w:top w:val="nil"/>
              <w:left w:val="nil"/>
              <w:bottom w:val="single" w:sz="4" w:space="0" w:color="auto"/>
              <w:right w:val="single" w:sz="4" w:space="0" w:color="auto"/>
            </w:tcBorders>
            <w:shd w:val="clear" w:color="000000" w:fill="B4C6E7"/>
            <w:noWrap/>
            <w:hideMark/>
          </w:tcPr>
          <w:p w14:paraId="27028771"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HBDP</w:t>
            </w:r>
          </w:p>
        </w:tc>
      </w:tr>
      <w:tr w:rsidR="005D1C67" w:rsidRPr="0004383D" w14:paraId="4BEBB2D0" w14:textId="77777777" w:rsidTr="000110EA">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141ED421"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10</w:t>
            </w:r>
          </w:p>
        </w:tc>
        <w:tc>
          <w:tcPr>
            <w:tcW w:w="960" w:type="dxa"/>
            <w:tcBorders>
              <w:top w:val="nil"/>
              <w:left w:val="nil"/>
              <w:bottom w:val="single" w:sz="4" w:space="0" w:color="auto"/>
              <w:right w:val="single" w:sz="4" w:space="0" w:color="auto"/>
            </w:tcBorders>
            <w:shd w:val="clear" w:color="000000" w:fill="B4C6E7"/>
            <w:noWrap/>
            <w:hideMark/>
          </w:tcPr>
          <w:p w14:paraId="7DBCB7FF"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PULP</w:t>
            </w:r>
          </w:p>
        </w:tc>
      </w:tr>
      <w:tr w:rsidR="005D1C67" w:rsidRPr="0004383D" w14:paraId="47CCBF6F" w14:textId="77777777" w:rsidTr="008D171D">
        <w:trPr>
          <w:trHeight w:val="264"/>
        </w:trPr>
        <w:tc>
          <w:tcPr>
            <w:tcW w:w="980" w:type="dxa"/>
            <w:tcBorders>
              <w:top w:val="nil"/>
              <w:left w:val="single" w:sz="4" w:space="0" w:color="auto"/>
              <w:bottom w:val="single" w:sz="4" w:space="0" w:color="auto"/>
              <w:right w:val="single" w:sz="4" w:space="0" w:color="auto"/>
            </w:tcBorders>
            <w:shd w:val="clear" w:color="auto" w:fill="auto"/>
            <w:noWrap/>
            <w:hideMark/>
          </w:tcPr>
          <w:p w14:paraId="2C37B519"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11</w:t>
            </w:r>
          </w:p>
        </w:tc>
        <w:tc>
          <w:tcPr>
            <w:tcW w:w="960" w:type="dxa"/>
            <w:tcBorders>
              <w:top w:val="nil"/>
              <w:left w:val="nil"/>
              <w:bottom w:val="single" w:sz="4" w:space="0" w:color="auto"/>
              <w:right w:val="single" w:sz="4" w:space="0" w:color="auto"/>
            </w:tcBorders>
            <w:shd w:val="clear" w:color="000000" w:fill="B4C6E7"/>
            <w:noWrap/>
            <w:hideMark/>
          </w:tcPr>
          <w:p w14:paraId="702B4A42"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SONP</w:t>
            </w:r>
          </w:p>
        </w:tc>
      </w:tr>
      <w:tr w:rsidR="005D1C67" w:rsidRPr="0004383D" w14:paraId="7D5D4223" w14:textId="77777777" w:rsidTr="008D171D">
        <w:trPr>
          <w:trHeight w:val="264"/>
        </w:trPr>
        <w:tc>
          <w:tcPr>
            <w:tcW w:w="980" w:type="dxa"/>
            <w:tcBorders>
              <w:top w:val="single" w:sz="4" w:space="0" w:color="auto"/>
              <w:left w:val="single" w:sz="4" w:space="0" w:color="auto"/>
              <w:bottom w:val="single" w:sz="4" w:space="0" w:color="auto"/>
              <w:right w:val="single" w:sz="4" w:space="0" w:color="auto"/>
            </w:tcBorders>
            <w:shd w:val="clear" w:color="auto" w:fill="auto"/>
            <w:noWrap/>
            <w:hideMark/>
          </w:tcPr>
          <w:p w14:paraId="14D8F01A" w14:textId="77777777" w:rsidR="005D1C67" w:rsidRPr="0004383D" w:rsidRDefault="005D1C67" w:rsidP="000110EA">
            <w:pPr>
              <w:overflowPunct/>
              <w:autoSpaceDE/>
              <w:autoSpaceDN/>
              <w:adjustRightInd/>
              <w:spacing w:after="0"/>
              <w:jc w:val="center"/>
              <w:textAlignment w:val="auto"/>
              <w:rPr>
                <w:rFonts w:cs="Arial"/>
                <w:sz w:val="16"/>
                <w:szCs w:val="16"/>
                <w:lang w:val="en-IN" w:eastAsia="en-IN"/>
              </w:rPr>
            </w:pPr>
            <w:r>
              <w:rPr>
                <w:rFonts w:cs="Arial"/>
                <w:sz w:val="16"/>
                <w:szCs w:val="16"/>
                <w:lang w:val="en-IN" w:eastAsia="en-IN"/>
              </w:rPr>
              <w:t>12</w:t>
            </w:r>
          </w:p>
        </w:tc>
        <w:tc>
          <w:tcPr>
            <w:tcW w:w="960" w:type="dxa"/>
            <w:tcBorders>
              <w:top w:val="single" w:sz="4" w:space="0" w:color="auto"/>
              <w:left w:val="nil"/>
              <w:bottom w:val="single" w:sz="4" w:space="0" w:color="auto"/>
              <w:right w:val="single" w:sz="4" w:space="0" w:color="auto"/>
            </w:tcBorders>
            <w:shd w:val="clear" w:color="000000" w:fill="B4C6E7"/>
            <w:noWrap/>
            <w:hideMark/>
          </w:tcPr>
          <w:p w14:paraId="617FC2B3" w14:textId="77777777" w:rsidR="005D1C67" w:rsidRPr="0004383D" w:rsidRDefault="005D1C67" w:rsidP="000110EA">
            <w:pPr>
              <w:overflowPunct/>
              <w:autoSpaceDE/>
              <w:autoSpaceDN/>
              <w:adjustRightInd/>
              <w:spacing w:after="0"/>
              <w:textAlignment w:val="auto"/>
              <w:rPr>
                <w:rFonts w:cs="Arial"/>
                <w:sz w:val="16"/>
                <w:szCs w:val="16"/>
                <w:lang w:val="en-IN" w:eastAsia="en-IN"/>
              </w:rPr>
            </w:pPr>
            <w:r w:rsidRPr="0004383D">
              <w:rPr>
                <w:rFonts w:cs="Arial"/>
                <w:sz w:val="16"/>
                <w:szCs w:val="16"/>
                <w:lang w:val="en-IN" w:eastAsia="en-IN"/>
              </w:rPr>
              <w:t>KOLL</w:t>
            </w:r>
          </w:p>
        </w:tc>
      </w:tr>
      <w:tr w:rsidR="008D171D" w:rsidRPr="0004383D" w14:paraId="41073AB3" w14:textId="77777777" w:rsidTr="008D171D">
        <w:trPr>
          <w:trHeight w:val="264"/>
        </w:trPr>
        <w:tc>
          <w:tcPr>
            <w:tcW w:w="980" w:type="dxa"/>
            <w:tcBorders>
              <w:top w:val="single" w:sz="4" w:space="0" w:color="auto"/>
              <w:left w:val="single" w:sz="4" w:space="0" w:color="auto"/>
              <w:bottom w:val="single" w:sz="4" w:space="0" w:color="auto"/>
              <w:right w:val="single" w:sz="4" w:space="0" w:color="auto"/>
            </w:tcBorders>
            <w:shd w:val="clear" w:color="auto" w:fill="auto"/>
            <w:noWrap/>
          </w:tcPr>
          <w:p w14:paraId="3420B393" w14:textId="4D63B294" w:rsidR="008D171D" w:rsidRPr="008D171D" w:rsidRDefault="008D171D" w:rsidP="000110EA">
            <w:pPr>
              <w:overflowPunct/>
              <w:autoSpaceDE/>
              <w:autoSpaceDN/>
              <w:adjustRightInd/>
              <w:spacing w:after="0"/>
              <w:jc w:val="center"/>
              <w:textAlignment w:val="auto"/>
              <w:rPr>
                <w:rFonts w:cs="Arial"/>
                <w:sz w:val="16"/>
                <w:szCs w:val="16"/>
                <w:highlight w:val="yellow"/>
                <w:lang w:val="en-IN" w:eastAsia="en-IN"/>
              </w:rPr>
            </w:pPr>
            <w:r w:rsidRPr="008D171D">
              <w:rPr>
                <w:rFonts w:cs="Arial"/>
                <w:sz w:val="16"/>
                <w:szCs w:val="16"/>
                <w:highlight w:val="yellow"/>
                <w:lang w:val="en-IN" w:eastAsia="en-IN"/>
              </w:rPr>
              <w:t>13</w:t>
            </w:r>
          </w:p>
        </w:tc>
        <w:tc>
          <w:tcPr>
            <w:tcW w:w="960" w:type="dxa"/>
            <w:tcBorders>
              <w:top w:val="single" w:sz="4" w:space="0" w:color="auto"/>
              <w:left w:val="nil"/>
              <w:bottom w:val="single" w:sz="4" w:space="0" w:color="auto"/>
              <w:right w:val="single" w:sz="4" w:space="0" w:color="auto"/>
            </w:tcBorders>
            <w:shd w:val="clear" w:color="000000" w:fill="B4C6E7"/>
            <w:noWrap/>
          </w:tcPr>
          <w:p w14:paraId="6595DB34" w14:textId="04C6B189" w:rsidR="008D171D" w:rsidRPr="008D171D" w:rsidRDefault="008D171D" w:rsidP="000110EA">
            <w:pPr>
              <w:overflowPunct/>
              <w:autoSpaceDE/>
              <w:autoSpaceDN/>
              <w:adjustRightInd/>
              <w:spacing w:after="0"/>
              <w:textAlignment w:val="auto"/>
              <w:rPr>
                <w:rFonts w:cs="Arial"/>
                <w:sz w:val="16"/>
                <w:szCs w:val="16"/>
                <w:highlight w:val="yellow"/>
                <w:lang w:val="en-IN" w:eastAsia="en-IN"/>
              </w:rPr>
            </w:pPr>
            <w:r w:rsidRPr="008D171D">
              <w:rPr>
                <w:rFonts w:cs="Arial"/>
                <w:sz w:val="16"/>
                <w:szCs w:val="16"/>
                <w:highlight w:val="yellow"/>
                <w:lang w:val="en-IN" w:eastAsia="en-IN"/>
              </w:rPr>
              <w:t>GOLP</w:t>
            </w:r>
          </w:p>
        </w:tc>
      </w:tr>
    </w:tbl>
    <w:p w14:paraId="7DBF353E" w14:textId="77777777" w:rsidR="005D1C67" w:rsidRDefault="005D1C67" w:rsidP="005D1C67">
      <w:pPr>
        <w:rPr>
          <w:lang w:val="en-GB"/>
        </w:rPr>
      </w:pPr>
    </w:p>
    <w:tbl>
      <w:tblPr>
        <w:tblW w:w="1950" w:type="dxa"/>
        <w:tblLook w:val="04A0" w:firstRow="1" w:lastRow="0" w:firstColumn="1" w:lastColumn="0" w:noHBand="0" w:noVBand="1"/>
      </w:tblPr>
      <w:tblGrid>
        <w:gridCol w:w="960"/>
        <w:gridCol w:w="990"/>
      </w:tblGrid>
      <w:tr w:rsidR="005D1C67" w:rsidRPr="0098484F" w14:paraId="580649E8" w14:textId="77777777" w:rsidTr="000110EA">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2B6A8788" w14:textId="77777777" w:rsidR="005D1C67" w:rsidRPr="0098484F" w:rsidRDefault="005D1C67" w:rsidP="000110EA">
            <w:pPr>
              <w:overflowPunct/>
              <w:autoSpaceDE/>
              <w:autoSpaceDN/>
              <w:adjustRightInd/>
              <w:spacing w:after="0"/>
              <w:textAlignment w:val="auto"/>
              <w:rPr>
                <w:rFonts w:cs="Arial"/>
                <w:sz w:val="16"/>
                <w:szCs w:val="16"/>
                <w:lang w:val="en-IN" w:eastAsia="en-IN"/>
              </w:rPr>
            </w:pPr>
            <w:r w:rsidRPr="0098484F">
              <w:rPr>
                <w:rFonts w:cs="Arial"/>
                <w:sz w:val="16"/>
                <w:szCs w:val="16"/>
                <w:lang w:val="en-IN" w:eastAsia="en-IN"/>
              </w:rPr>
              <w:t>S. No</w:t>
            </w:r>
          </w:p>
        </w:tc>
        <w:tc>
          <w:tcPr>
            <w:tcW w:w="990" w:type="dxa"/>
            <w:tcBorders>
              <w:top w:val="single" w:sz="4" w:space="0" w:color="auto"/>
              <w:left w:val="nil"/>
              <w:bottom w:val="single" w:sz="4" w:space="0" w:color="auto"/>
              <w:right w:val="single" w:sz="4" w:space="0" w:color="auto"/>
            </w:tcBorders>
            <w:shd w:val="clear" w:color="auto" w:fill="auto"/>
            <w:noWrap/>
            <w:hideMark/>
          </w:tcPr>
          <w:p w14:paraId="30DE3790" w14:textId="77777777" w:rsidR="005D1C67" w:rsidRPr="0098484F" w:rsidRDefault="005D1C67" w:rsidP="000110EA">
            <w:pPr>
              <w:overflowPunct/>
              <w:autoSpaceDE/>
              <w:autoSpaceDN/>
              <w:adjustRightInd/>
              <w:spacing w:after="0"/>
              <w:textAlignment w:val="auto"/>
              <w:rPr>
                <w:rFonts w:cs="Arial"/>
                <w:sz w:val="16"/>
                <w:szCs w:val="16"/>
                <w:lang w:val="en-IN" w:eastAsia="en-IN"/>
              </w:rPr>
            </w:pPr>
            <w:r>
              <w:rPr>
                <w:rFonts w:cs="Arial"/>
                <w:sz w:val="16"/>
                <w:szCs w:val="16"/>
                <w:lang w:val="en-IN" w:eastAsia="en-IN"/>
              </w:rPr>
              <w:t>Material Type</w:t>
            </w:r>
          </w:p>
        </w:tc>
      </w:tr>
      <w:tr w:rsidR="005D1C67" w:rsidRPr="0098484F" w14:paraId="304A1CCF" w14:textId="77777777" w:rsidTr="000110EA">
        <w:trPr>
          <w:trHeight w:val="264"/>
        </w:trPr>
        <w:tc>
          <w:tcPr>
            <w:tcW w:w="960" w:type="dxa"/>
            <w:tcBorders>
              <w:top w:val="nil"/>
              <w:left w:val="single" w:sz="4" w:space="0" w:color="auto"/>
              <w:bottom w:val="single" w:sz="4" w:space="0" w:color="auto"/>
              <w:right w:val="single" w:sz="4" w:space="0" w:color="auto"/>
            </w:tcBorders>
            <w:shd w:val="clear" w:color="auto" w:fill="auto"/>
            <w:noWrap/>
            <w:hideMark/>
          </w:tcPr>
          <w:p w14:paraId="044E24C6" w14:textId="77777777" w:rsidR="005D1C67" w:rsidRPr="0098484F" w:rsidRDefault="005D1C67" w:rsidP="000110EA">
            <w:pPr>
              <w:overflowPunct/>
              <w:autoSpaceDE/>
              <w:autoSpaceDN/>
              <w:adjustRightInd/>
              <w:spacing w:after="0"/>
              <w:jc w:val="right"/>
              <w:textAlignment w:val="auto"/>
              <w:rPr>
                <w:rFonts w:cs="Arial"/>
                <w:sz w:val="16"/>
                <w:szCs w:val="16"/>
                <w:lang w:val="en-IN" w:eastAsia="en-IN"/>
              </w:rPr>
            </w:pPr>
            <w:r w:rsidRPr="0098484F">
              <w:rPr>
                <w:rFonts w:cs="Arial"/>
                <w:sz w:val="16"/>
                <w:szCs w:val="16"/>
                <w:lang w:val="en-IN" w:eastAsia="en-IN"/>
              </w:rPr>
              <w:t>1</w:t>
            </w:r>
          </w:p>
        </w:tc>
        <w:tc>
          <w:tcPr>
            <w:tcW w:w="990" w:type="dxa"/>
            <w:tcBorders>
              <w:top w:val="nil"/>
              <w:left w:val="nil"/>
              <w:bottom w:val="single" w:sz="4" w:space="0" w:color="auto"/>
              <w:right w:val="single" w:sz="4" w:space="0" w:color="auto"/>
            </w:tcBorders>
            <w:shd w:val="clear" w:color="auto" w:fill="auto"/>
            <w:noWrap/>
            <w:hideMark/>
          </w:tcPr>
          <w:p w14:paraId="44E56B17" w14:textId="77777777" w:rsidR="005D1C67" w:rsidRPr="0098484F" w:rsidRDefault="005D1C67" w:rsidP="000110EA">
            <w:pPr>
              <w:overflowPunct/>
              <w:autoSpaceDE/>
              <w:autoSpaceDN/>
              <w:adjustRightInd/>
              <w:spacing w:after="0"/>
              <w:textAlignment w:val="auto"/>
              <w:rPr>
                <w:rFonts w:cs="Arial"/>
                <w:sz w:val="16"/>
                <w:szCs w:val="16"/>
                <w:lang w:val="en-IN" w:eastAsia="en-IN"/>
              </w:rPr>
            </w:pPr>
            <w:r>
              <w:rPr>
                <w:rFonts w:cs="Arial"/>
                <w:sz w:val="16"/>
                <w:szCs w:val="16"/>
                <w:lang w:val="en-IN" w:eastAsia="en-IN"/>
              </w:rPr>
              <w:t>BLND</w:t>
            </w:r>
          </w:p>
        </w:tc>
      </w:tr>
      <w:tr w:rsidR="005D1C67" w:rsidRPr="0098484F" w14:paraId="3258FCA6" w14:textId="77777777" w:rsidTr="000110EA">
        <w:trPr>
          <w:trHeight w:val="264"/>
        </w:trPr>
        <w:tc>
          <w:tcPr>
            <w:tcW w:w="960" w:type="dxa"/>
            <w:tcBorders>
              <w:top w:val="nil"/>
              <w:left w:val="single" w:sz="4" w:space="0" w:color="auto"/>
              <w:bottom w:val="single" w:sz="4" w:space="0" w:color="auto"/>
              <w:right w:val="single" w:sz="4" w:space="0" w:color="auto"/>
            </w:tcBorders>
            <w:shd w:val="clear" w:color="auto" w:fill="auto"/>
            <w:noWrap/>
            <w:hideMark/>
          </w:tcPr>
          <w:p w14:paraId="264007AB" w14:textId="77777777" w:rsidR="005D1C67" w:rsidRPr="0098484F" w:rsidRDefault="005D1C67" w:rsidP="000110EA">
            <w:pPr>
              <w:overflowPunct/>
              <w:autoSpaceDE/>
              <w:autoSpaceDN/>
              <w:adjustRightInd/>
              <w:spacing w:after="0"/>
              <w:jc w:val="right"/>
              <w:textAlignment w:val="auto"/>
              <w:rPr>
                <w:rFonts w:cs="Arial"/>
                <w:sz w:val="16"/>
                <w:szCs w:val="16"/>
                <w:lang w:val="en-IN" w:eastAsia="en-IN"/>
              </w:rPr>
            </w:pPr>
            <w:r w:rsidRPr="0098484F">
              <w:rPr>
                <w:rFonts w:cs="Arial"/>
                <w:sz w:val="16"/>
                <w:szCs w:val="16"/>
                <w:lang w:val="en-IN" w:eastAsia="en-IN"/>
              </w:rPr>
              <w:t>2</w:t>
            </w:r>
          </w:p>
        </w:tc>
        <w:tc>
          <w:tcPr>
            <w:tcW w:w="990" w:type="dxa"/>
            <w:tcBorders>
              <w:top w:val="nil"/>
              <w:left w:val="nil"/>
              <w:bottom w:val="single" w:sz="4" w:space="0" w:color="auto"/>
              <w:right w:val="single" w:sz="4" w:space="0" w:color="auto"/>
            </w:tcBorders>
            <w:shd w:val="clear" w:color="auto" w:fill="auto"/>
            <w:noWrap/>
            <w:hideMark/>
          </w:tcPr>
          <w:p w14:paraId="0172F621" w14:textId="77777777" w:rsidR="005D1C67" w:rsidRPr="0098484F" w:rsidRDefault="005D1C67" w:rsidP="000110EA">
            <w:pPr>
              <w:overflowPunct/>
              <w:autoSpaceDE/>
              <w:autoSpaceDN/>
              <w:adjustRightInd/>
              <w:spacing w:after="0"/>
              <w:textAlignment w:val="auto"/>
              <w:rPr>
                <w:rFonts w:cs="Arial"/>
                <w:sz w:val="16"/>
                <w:szCs w:val="16"/>
                <w:lang w:val="en-IN" w:eastAsia="en-IN"/>
              </w:rPr>
            </w:pPr>
            <w:r>
              <w:rPr>
                <w:rFonts w:cs="Arial"/>
                <w:sz w:val="16"/>
                <w:szCs w:val="16"/>
                <w:lang w:val="en-IN" w:eastAsia="en-IN"/>
              </w:rPr>
              <w:t>PKTE</w:t>
            </w:r>
          </w:p>
        </w:tc>
      </w:tr>
    </w:tbl>
    <w:p w14:paraId="1AE129AD" w14:textId="77777777" w:rsidR="005D1C67" w:rsidRDefault="005D1C67" w:rsidP="005D1C67">
      <w:pPr>
        <w:pStyle w:val="Heading2"/>
        <w:pBdr>
          <w:top w:val="none" w:sz="0" w:space="0" w:color="auto"/>
        </w:pBdr>
        <w:rPr>
          <w:rFonts w:cs="Arial"/>
          <w:lang w:val="en-GB"/>
        </w:rPr>
      </w:pPr>
      <w:bookmarkStart w:id="26" w:name="_Toc37780677"/>
      <w:bookmarkStart w:id="27" w:name="_Toc39050573"/>
      <w:r>
        <w:rPr>
          <w:rFonts w:cs="Arial"/>
          <w:lang w:val="en-GB"/>
        </w:rPr>
        <w:t xml:space="preserve">3.3 </w:t>
      </w:r>
      <w:bookmarkEnd w:id="26"/>
      <w:r>
        <w:rPr>
          <w:rFonts w:cs="Arial"/>
          <w:lang w:val="en-GB"/>
        </w:rPr>
        <w:t>Extraction Logic</w:t>
      </w:r>
      <w:bookmarkEnd w:id="27"/>
    </w:p>
    <w:p w14:paraId="4B0887C2" w14:textId="77777777" w:rsidR="005D1C67" w:rsidRPr="00BE42A4" w:rsidRDefault="005D1C67" w:rsidP="005D1C67">
      <w:pPr>
        <w:rPr>
          <w:rFonts w:cstheme="minorHAnsi"/>
          <w:b/>
          <w:u w:val="single"/>
        </w:rPr>
      </w:pPr>
      <w:r w:rsidRPr="00BE42A4">
        <w:rPr>
          <w:rFonts w:cstheme="minorHAnsi"/>
          <w:b/>
          <w:u w:val="single"/>
        </w:rPr>
        <w:t xml:space="preserve">Assumptions </w:t>
      </w:r>
    </w:p>
    <w:p w14:paraId="214CFEA0" w14:textId="6EAAA2DE" w:rsidR="005D1C67" w:rsidRPr="00BE42A4" w:rsidRDefault="008D171D" w:rsidP="00595200">
      <w:pPr>
        <w:pStyle w:val="ListParagraph"/>
        <w:numPr>
          <w:ilvl w:val="0"/>
          <w:numId w:val="20"/>
        </w:numPr>
        <w:overflowPunct/>
        <w:autoSpaceDE/>
        <w:autoSpaceDN/>
        <w:adjustRightInd/>
        <w:spacing w:after="160" w:line="259" w:lineRule="auto"/>
        <w:textAlignment w:val="auto"/>
        <w:rPr>
          <w:rFonts w:cstheme="minorHAnsi"/>
        </w:rPr>
      </w:pPr>
      <w:r>
        <w:rPr>
          <w:rFonts w:cstheme="minorHAnsi"/>
        </w:rPr>
        <w:t>Daily Full Load</w:t>
      </w:r>
      <w:r w:rsidR="005D1C67">
        <w:rPr>
          <w:rFonts w:cstheme="minorHAnsi"/>
        </w:rPr>
        <w:t xml:space="preserve"> </w:t>
      </w:r>
      <w:r w:rsidR="005D1C67" w:rsidRPr="00BE42A4">
        <w:rPr>
          <w:rFonts w:cstheme="minorHAnsi"/>
        </w:rPr>
        <w:t>as mentioned against the interface list</w:t>
      </w:r>
    </w:p>
    <w:p w14:paraId="21D0F387" w14:textId="625404AE" w:rsidR="005D1C67" w:rsidRPr="00BE42A4" w:rsidRDefault="005D1C67" w:rsidP="00595200">
      <w:pPr>
        <w:pStyle w:val="ListParagraph"/>
        <w:numPr>
          <w:ilvl w:val="0"/>
          <w:numId w:val="20"/>
        </w:numPr>
        <w:overflowPunct/>
        <w:autoSpaceDE/>
        <w:autoSpaceDN/>
        <w:adjustRightInd/>
        <w:spacing w:after="160" w:line="259" w:lineRule="auto"/>
        <w:textAlignment w:val="auto"/>
        <w:rPr>
          <w:rFonts w:cstheme="minorHAnsi"/>
        </w:rPr>
      </w:pPr>
      <w:r w:rsidRPr="00BE42A4">
        <w:rPr>
          <w:rFonts w:cstheme="minorHAnsi"/>
        </w:rPr>
        <w:t xml:space="preserve">Scope of the </w:t>
      </w:r>
      <w:r>
        <w:rPr>
          <w:rFonts w:cstheme="minorHAnsi"/>
        </w:rPr>
        <w:t xml:space="preserve">Production Method </w:t>
      </w:r>
      <w:r w:rsidRPr="00BE42A4">
        <w:rPr>
          <w:rFonts w:cstheme="minorHAnsi"/>
        </w:rPr>
        <w:t>is limited to data as shared in the interface file (</w:t>
      </w:r>
      <w:r w:rsidR="008D171D">
        <w:rPr>
          <w:rFonts w:cstheme="minorHAnsi"/>
        </w:rPr>
        <w:t>13</w:t>
      </w:r>
      <w:r>
        <w:rPr>
          <w:rFonts w:cstheme="minorHAnsi"/>
        </w:rPr>
        <w:t xml:space="preserve"> Plants </w:t>
      </w:r>
      <w:r w:rsidRPr="00BE42A4">
        <w:rPr>
          <w:rFonts w:cstheme="minorHAnsi"/>
        </w:rPr>
        <w:t xml:space="preserve">and </w:t>
      </w:r>
      <w:r>
        <w:rPr>
          <w:rFonts w:cstheme="minorHAnsi"/>
        </w:rPr>
        <w:t>2</w:t>
      </w:r>
      <w:r w:rsidRPr="00BE42A4">
        <w:rPr>
          <w:rFonts w:cstheme="minorHAnsi"/>
        </w:rPr>
        <w:t xml:space="preserve"> </w:t>
      </w:r>
      <w:r>
        <w:rPr>
          <w:rFonts w:cstheme="minorHAnsi"/>
        </w:rPr>
        <w:t>Material Types</w:t>
      </w:r>
      <w:r w:rsidRPr="00BE42A4">
        <w:rPr>
          <w:rFonts w:cstheme="minorHAnsi"/>
        </w:rPr>
        <w:t>)</w:t>
      </w:r>
    </w:p>
    <w:p w14:paraId="681B4CBF" w14:textId="77777777" w:rsidR="005D1C67" w:rsidRDefault="005D1C67" w:rsidP="00595200">
      <w:pPr>
        <w:pStyle w:val="ListParagraph"/>
        <w:numPr>
          <w:ilvl w:val="0"/>
          <w:numId w:val="20"/>
        </w:numPr>
        <w:overflowPunct/>
        <w:autoSpaceDE/>
        <w:autoSpaceDN/>
        <w:adjustRightInd/>
        <w:spacing w:after="160" w:line="259" w:lineRule="auto"/>
        <w:textAlignment w:val="auto"/>
        <w:rPr>
          <w:rFonts w:cstheme="minorHAnsi"/>
        </w:rPr>
      </w:pPr>
      <w:r w:rsidRPr="00BE42A4">
        <w:rPr>
          <w:rFonts w:cstheme="minorHAnsi"/>
        </w:rPr>
        <w:t>Program will be executed in background, and variant will be saved for execution of the program</w:t>
      </w:r>
    </w:p>
    <w:p w14:paraId="3CA3CA6D" w14:textId="49518945" w:rsidR="006764BC" w:rsidRPr="006764BC" w:rsidRDefault="005D1C67" w:rsidP="00595200">
      <w:pPr>
        <w:pStyle w:val="ListParagraph"/>
        <w:numPr>
          <w:ilvl w:val="0"/>
          <w:numId w:val="20"/>
        </w:numPr>
        <w:overflowPunct/>
        <w:autoSpaceDE/>
        <w:autoSpaceDN/>
        <w:adjustRightInd/>
        <w:spacing w:after="160" w:line="259" w:lineRule="auto"/>
        <w:textAlignment w:val="auto"/>
        <w:rPr>
          <w:rFonts w:cstheme="minorHAnsi"/>
          <w:u w:val="single"/>
        </w:rPr>
      </w:pPr>
      <w:r w:rsidRPr="0047688B">
        <w:rPr>
          <w:rFonts w:cstheme="minorHAnsi"/>
        </w:rPr>
        <w:t xml:space="preserve">Plants and Material Types can be added and removed from the list </w:t>
      </w:r>
    </w:p>
    <w:p w14:paraId="42EA07AC" w14:textId="77777777" w:rsidR="006764BC" w:rsidRDefault="006764BC" w:rsidP="005D1C67">
      <w:pPr>
        <w:rPr>
          <w:rFonts w:cstheme="minorHAnsi"/>
          <w:b/>
          <w:u w:val="single"/>
        </w:rPr>
      </w:pPr>
    </w:p>
    <w:p w14:paraId="4C447B6D" w14:textId="77777777" w:rsidR="008D171D" w:rsidRDefault="008D171D" w:rsidP="005D1C67">
      <w:pPr>
        <w:rPr>
          <w:rFonts w:cstheme="minorHAnsi"/>
          <w:b/>
          <w:u w:val="single"/>
        </w:rPr>
      </w:pPr>
    </w:p>
    <w:p w14:paraId="7A3FD3DE" w14:textId="77777777" w:rsidR="008D171D" w:rsidRDefault="008D171D" w:rsidP="005D1C67">
      <w:pPr>
        <w:rPr>
          <w:rFonts w:cstheme="minorHAnsi"/>
          <w:b/>
          <w:u w:val="single"/>
        </w:rPr>
      </w:pPr>
    </w:p>
    <w:p w14:paraId="61FA904D" w14:textId="77777777" w:rsidR="008D171D" w:rsidRDefault="008D171D" w:rsidP="005D1C67">
      <w:pPr>
        <w:rPr>
          <w:rFonts w:cstheme="minorHAnsi"/>
          <w:b/>
          <w:u w:val="single"/>
        </w:rPr>
      </w:pPr>
    </w:p>
    <w:p w14:paraId="657F25E0" w14:textId="77777777" w:rsidR="005D1C67" w:rsidRPr="00BE42A4" w:rsidRDefault="005D1C67" w:rsidP="005D1C67">
      <w:pPr>
        <w:rPr>
          <w:rFonts w:cstheme="minorHAnsi"/>
          <w:b/>
          <w:u w:val="single"/>
        </w:rPr>
      </w:pPr>
      <w:r w:rsidRPr="00BE42A4">
        <w:rPr>
          <w:rFonts w:cstheme="minorHAnsi"/>
          <w:b/>
          <w:u w:val="single"/>
        </w:rPr>
        <w:lastRenderedPageBreak/>
        <w:t>Tables to be used for extracting the data</w:t>
      </w:r>
    </w:p>
    <w:p w14:paraId="59DCDF36"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MARA</w:t>
      </w:r>
    </w:p>
    <w:p w14:paraId="096BF67C"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STPO</w:t>
      </w:r>
    </w:p>
    <w:p w14:paraId="0DDB9AB0"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MAST</w:t>
      </w:r>
    </w:p>
    <w:p w14:paraId="3CCA08C9"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MARC</w:t>
      </w:r>
    </w:p>
    <w:p w14:paraId="2DBFDF5D"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MKAL</w:t>
      </w:r>
    </w:p>
    <w:p w14:paraId="34E8AC2E"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PLPO</w:t>
      </w:r>
    </w:p>
    <w:p w14:paraId="5D223FCB" w14:textId="77777777" w:rsidR="005D1C67" w:rsidRDefault="005D1C67" w:rsidP="00595200">
      <w:pPr>
        <w:pStyle w:val="ListParagraph"/>
        <w:numPr>
          <w:ilvl w:val="0"/>
          <w:numId w:val="19"/>
        </w:numPr>
        <w:overflowPunct/>
        <w:autoSpaceDE/>
        <w:autoSpaceDN/>
        <w:adjustRightInd/>
        <w:spacing w:after="160" w:line="259" w:lineRule="auto"/>
        <w:textAlignment w:val="auto"/>
        <w:rPr>
          <w:rFonts w:cstheme="minorHAnsi"/>
        </w:rPr>
      </w:pPr>
      <w:r>
        <w:rPr>
          <w:rFonts w:cstheme="minorHAnsi"/>
        </w:rPr>
        <w:t>CRHD</w:t>
      </w:r>
    </w:p>
    <w:p w14:paraId="05F63BD8" w14:textId="77777777" w:rsidR="005D1C67" w:rsidRPr="00DB165E" w:rsidRDefault="005D1C67" w:rsidP="00595200">
      <w:pPr>
        <w:pStyle w:val="ListParagraph"/>
        <w:numPr>
          <w:ilvl w:val="0"/>
          <w:numId w:val="19"/>
        </w:numPr>
        <w:overflowPunct/>
        <w:autoSpaceDE/>
        <w:autoSpaceDN/>
        <w:adjustRightInd/>
        <w:spacing w:after="160" w:line="259" w:lineRule="auto"/>
        <w:textAlignment w:val="auto"/>
        <w:rPr>
          <w:rFonts w:cstheme="minorHAnsi"/>
        </w:rPr>
      </w:pPr>
      <w:r w:rsidRPr="00A87AE7">
        <w:t>MKAL_AEND</w:t>
      </w:r>
    </w:p>
    <w:p w14:paraId="526292ED" w14:textId="77777777" w:rsidR="005D1C67" w:rsidRPr="00DB165E" w:rsidRDefault="005D1C67" w:rsidP="00595200">
      <w:pPr>
        <w:pStyle w:val="ListParagraph"/>
        <w:numPr>
          <w:ilvl w:val="0"/>
          <w:numId w:val="19"/>
        </w:numPr>
        <w:overflowPunct/>
        <w:autoSpaceDE/>
        <w:autoSpaceDN/>
        <w:adjustRightInd/>
        <w:spacing w:after="160" w:line="259" w:lineRule="auto"/>
        <w:textAlignment w:val="auto"/>
        <w:rPr>
          <w:rFonts w:cstheme="minorHAnsi"/>
        </w:rPr>
      </w:pPr>
      <w:r>
        <w:t>MAPL</w:t>
      </w:r>
    </w:p>
    <w:p w14:paraId="2AAB768D" w14:textId="77777777" w:rsidR="005D1C67" w:rsidRPr="0084786D" w:rsidRDefault="005D1C67" w:rsidP="00595200">
      <w:pPr>
        <w:pStyle w:val="ListParagraph"/>
        <w:numPr>
          <w:ilvl w:val="0"/>
          <w:numId w:val="19"/>
        </w:numPr>
        <w:overflowPunct/>
        <w:autoSpaceDE/>
        <w:autoSpaceDN/>
        <w:adjustRightInd/>
        <w:spacing w:after="160" w:line="259" w:lineRule="auto"/>
        <w:textAlignment w:val="auto"/>
        <w:rPr>
          <w:rFonts w:cstheme="minorHAnsi"/>
        </w:rPr>
      </w:pPr>
      <w:r>
        <w:t>CDHDR</w:t>
      </w:r>
    </w:p>
    <w:p w14:paraId="0EEFBAA5" w14:textId="77777777" w:rsidR="005D1C67" w:rsidRDefault="005D1C67" w:rsidP="005D1C67">
      <w:pPr>
        <w:rPr>
          <w:rFonts w:cs="Arial"/>
          <w:b/>
          <w:u w:val="single"/>
        </w:rPr>
      </w:pPr>
      <w:r w:rsidRPr="00E4796D">
        <w:rPr>
          <w:rFonts w:cs="Arial"/>
          <w:b/>
          <w:u w:val="single"/>
        </w:rPr>
        <w:t>Input Screen Selection</w:t>
      </w:r>
    </w:p>
    <w:tbl>
      <w:tblPr>
        <w:tblStyle w:val="GridTable4-Accent4"/>
        <w:tblW w:w="0" w:type="auto"/>
        <w:tblLook w:val="04A0" w:firstRow="1" w:lastRow="0" w:firstColumn="1" w:lastColumn="0" w:noHBand="0" w:noVBand="1"/>
      </w:tblPr>
      <w:tblGrid>
        <w:gridCol w:w="753"/>
        <w:gridCol w:w="2580"/>
        <w:gridCol w:w="2528"/>
        <w:gridCol w:w="1701"/>
        <w:gridCol w:w="1665"/>
      </w:tblGrid>
      <w:tr w:rsidR="005D1C67" w:rsidRPr="00E4796D" w14:paraId="6330893E" w14:textId="77777777" w:rsidTr="000110EA">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753" w:type="dxa"/>
          </w:tcPr>
          <w:p w14:paraId="1DD800FE" w14:textId="77777777" w:rsidR="005D1C67" w:rsidRPr="00E4796D" w:rsidRDefault="005D1C67" w:rsidP="000110EA">
            <w:pPr>
              <w:rPr>
                <w:rFonts w:cs="Arial"/>
                <w:b w:val="0"/>
              </w:rPr>
            </w:pPr>
            <w:r w:rsidRPr="00E4796D">
              <w:rPr>
                <w:rFonts w:cs="Arial"/>
                <w:b w:val="0"/>
              </w:rPr>
              <w:t>SL #</w:t>
            </w:r>
          </w:p>
        </w:tc>
        <w:tc>
          <w:tcPr>
            <w:tcW w:w="2580" w:type="dxa"/>
          </w:tcPr>
          <w:p w14:paraId="02AADAD5"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Field Description</w:t>
            </w:r>
          </w:p>
        </w:tc>
        <w:tc>
          <w:tcPr>
            <w:tcW w:w="2528" w:type="dxa"/>
          </w:tcPr>
          <w:p w14:paraId="6F99C696"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Technical Details</w:t>
            </w:r>
          </w:p>
        </w:tc>
        <w:tc>
          <w:tcPr>
            <w:tcW w:w="1701" w:type="dxa"/>
          </w:tcPr>
          <w:p w14:paraId="796464F2"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Mandatory Field</w:t>
            </w:r>
          </w:p>
          <w:p w14:paraId="1B81A3CF"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YES/NO</w:t>
            </w:r>
          </w:p>
        </w:tc>
        <w:tc>
          <w:tcPr>
            <w:tcW w:w="1665" w:type="dxa"/>
          </w:tcPr>
          <w:p w14:paraId="5775F478"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Field Type</w:t>
            </w:r>
          </w:p>
        </w:tc>
      </w:tr>
      <w:tr w:rsidR="005D1C67" w:rsidRPr="00E4796D" w14:paraId="3AFE74AD" w14:textId="77777777" w:rsidTr="000110EA">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753" w:type="dxa"/>
          </w:tcPr>
          <w:p w14:paraId="580DEDB5" w14:textId="77777777" w:rsidR="005D1C67" w:rsidRPr="00E4796D" w:rsidRDefault="005D1C67" w:rsidP="000110EA">
            <w:pPr>
              <w:rPr>
                <w:rFonts w:cs="Arial"/>
              </w:rPr>
            </w:pPr>
            <w:r>
              <w:rPr>
                <w:rFonts w:cs="Arial"/>
              </w:rPr>
              <w:t>1</w:t>
            </w:r>
          </w:p>
        </w:tc>
        <w:tc>
          <w:tcPr>
            <w:tcW w:w="2580" w:type="dxa"/>
          </w:tcPr>
          <w:p w14:paraId="29651EF5"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Plant</w:t>
            </w:r>
          </w:p>
        </w:tc>
        <w:tc>
          <w:tcPr>
            <w:tcW w:w="2528" w:type="dxa"/>
          </w:tcPr>
          <w:p w14:paraId="27616D8E"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MARC</w:t>
            </w:r>
            <w:r w:rsidRPr="00E4796D">
              <w:rPr>
                <w:rFonts w:cs="Arial"/>
              </w:rPr>
              <w:t>-WERKS</w:t>
            </w:r>
          </w:p>
        </w:tc>
        <w:tc>
          <w:tcPr>
            <w:tcW w:w="1701" w:type="dxa"/>
          </w:tcPr>
          <w:p w14:paraId="5FB49E2D"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YES</w:t>
            </w:r>
          </w:p>
        </w:tc>
        <w:tc>
          <w:tcPr>
            <w:tcW w:w="1665" w:type="dxa"/>
          </w:tcPr>
          <w:p w14:paraId="2F250A07"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E4796D">
              <w:rPr>
                <w:rFonts w:cs="Arial"/>
              </w:rPr>
              <w:t>Select-Option</w:t>
            </w:r>
          </w:p>
        </w:tc>
      </w:tr>
      <w:tr w:rsidR="005D1C67" w:rsidRPr="00E4796D" w14:paraId="2C5FDAF5" w14:textId="77777777" w:rsidTr="000110EA">
        <w:trPr>
          <w:trHeight w:val="337"/>
        </w:trPr>
        <w:tc>
          <w:tcPr>
            <w:cnfStyle w:val="001000000000" w:firstRow="0" w:lastRow="0" w:firstColumn="1" w:lastColumn="0" w:oddVBand="0" w:evenVBand="0" w:oddHBand="0" w:evenHBand="0" w:firstRowFirstColumn="0" w:firstRowLastColumn="0" w:lastRowFirstColumn="0" w:lastRowLastColumn="0"/>
            <w:tcW w:w="753" w:type="dxa"/>
          </w:tcPr>
          <w:p w14:paraId="4ECEEB49" w14:textId="107A130E" w:rsidR="005D1C67" w:rsidRPr="00E4796D" w:rsidRDefault="008D171D" w:rsidP="000110EA">
            <w:pPr>
              <w:rPr>
                <w:rFonts w:cs="Arial"/>
              </w:rPr>
            </w:pPr>
            <w:r>
              <w:rPr>
                <w:rFonts w:cs="Arial"/>
              </w:rPr>
              <w:t>2</w:t>
            </w:r>
          </w:p>
        </w:tc>
        <w:tc>
          <w:tcPr>
            <w:tcW w:w="2580" w:type="dxa"/>
          </w:tcPr>
          <w:p w14:paraId="73253292"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Material Type</w:t>
            </w:r>
          </w:p>
        </w:tc>
        <w:tc>
          <w:tcPr>
            <w:tcW w:w="2528" w:type="dxa"/>
          </w:tcPr>
          <w:p w14:paraId="7512102F"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MARA</w:t>
            </w:r>
            <w:r w:rsidRPr="00E4796D">
              <w:rPr>
                <w:rFonts w:cs="Arial"/>
              </w:rPr>
              <w:t>-</w:t>
            </w:r>
            <w:r>
              <w:t xml:space="preserve"> MTART</w:t>
            </w:r>
          </w:p>
        </w:tc>
        <w:tc>
          <w:tcPr>
            <w:tcW w:w="1701" w:type="dxa"/>
          </w:tcPr>
          <w:p w14:paraId="5103D2BC"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sidRPr="00E4796D">
              <w:rPr>
                <w:rFonts w:cs="Arial"/>
              </w:rPr>
              <w:t>YES</w:t>
            </w:r>
          </w:p>
        </w:tc>
        <w:tc>
          <w:tcPr>
            <w:tcW w:w="1665" w:type="dxa"/>
          </w:tcPr>
          <w:p w14:paraId="1AB85349"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sidRPr="00E4796D">
              <w:rPr>
                <w:rFonts w:cs="Arial"/>
              </w:rPr>
              <w:t>Select-Option</w:t>
            </w:r>
          </w:p>
        </w:tc>
      </w:tr>
    </w:tbl>
    <w:p w14:paraId="4067EB53" w14:textId="77777777" w:rsidR="005D1C67" w:rsidRDefault="005D1C67" w:rsidP="005D1C67">
      <w:pPr>
        <w:rPr>
          <w:rFonts w:cs="Arial"/>
          <w:b/>
          <w:u w:val="single"/>
        </w:rPr>
      </w:pPr>
    </w:p>
    <w:p w14:paraId="6DBBA7CA" w14:textId="77777777" w:rsidR="005D1C67" w:rsidRDefault="005D1C67" w:rsidP="005D1C67">
      <w:pPr>
        <w:rPr>
          <w:rFonts w:cs="Arial"/>
          <w:b/>
          <w:u w:val="single"/>
        </w:rPr>
      </w:pPr>
      <w:r w:rsidRPr="006948C8">
        <w:rPr>
          <w:rFonts w:cs="Arial"/>
          <w:b/>
          <w:u w:val="single"/>
        </w:rPr>
        <w:t xml:space="preserve">Output </w:t>
      </w:r>
      <w:r>
        <w:rPr>
          <w:rFonts w:cs="Arial"/>
          <w:b/>
          <w:u w:val="single"/>
        </w:rPr>
        <w:t>(Data to JDA)</w:t>
      </w:r>
    </w:p>
    <w:p w14:paraId="5320EC03" w14:textId="77777777" w:rsidR="005D1C67" w:rsidRPr="00170305" w:rsidRDefault="005D1C67" w:rsidP="00595200">
      <w:pPr>
        <w:pStyle w:val="ACN-PrL3"/>
        <w:numPr>
          <w:ilvl w:val="0"/>
          <w:numId w:val="3"/>
        </w:numPr>
        <w:rPr>
          <w:b w:val="0"/>
          <w:sz w:val="20"/>
          <w:szCs w:val="20"/>
        </w:rPr>
      </w:pPr>
      <w:r w:rsidRPr="00170305">
        <w:rPr>
          <w:b w:val="0"/>
          <w:sz w:val="20"/>
          <w:szCs w:val="20"/>
        </w:rPr>
        <w:t>Field delimiter: “~” (tilde) character</w:t>
      </w:r>
    </w:p>
    <w:p w14:paraId="310B2434" w14:textId="77777777" w:rsidR="005D1C67" w:rsidRPr="00170305" w:rsidRDefault="005D1C67" w:rsidP="00595200">
      <w:pPr>
        <w:pStyle w:val="ACN-PrL3"/>
        <w:numPr>
          <w:ilvl w:val="0"/>
          <w:numId w:val="3"/>
        </w:numPr>
        <w:rPr>
          <w:b w:val="0"/>
          <w:sz w:val="20"/>
          <w:szCs w:val="20"/>
        </w:rPr>
      </w:pPr>
      <w:r w:rsidRPr="00170305">
        <w:rPr>
          <w:b w:val="0"/>
          <w:sz w:val="20"/>
          <w:szCs w:val="20"/>
        </w:rPr>
        <w:t>Text file</w:t>
      </w:r>
    </w:p>
    <w:p w14:paraId="1378B510" w14:textId="77777777" w:rsidR="005D1C67" w:rsidRDefault="005D1C67" w:rsidP="00595200">
      <w:pPr>
        <w:pStyle w:val="ACN-PrL3"/>
        <w:numPr>
          <w:ilvl w:val="0"/>
          <w:numId w:val="3"/>
        </w:numPr>
        <w:rPr>
          <w:b w:val="0"/>
          <w:sz w:val="20"/>
          <w:szCs w:val="20"/>
        </w:rPr>
      </w:pPr>
      <w:r w:rsidRPr="00170305">
        <w:rPr>
          <w:b w:val="0"/>
          <w:sz w:val="20"/>
          <w:szCs w:val="20"/>
        </w:rPr>
        <w:t xml:space="preserve">There will be a header record with the following fields, separated by delimiter “~” </w:t>
      </w:r>
    </w:p>
    <w:p w14:paraId="18C6D5F2" w14:textId="77777777" w:rsidR="005D1C67" w:rsidRDefault="005D1C67" w:rsidP="00595200">
      <w:pPr>
        <w:pStyle w:val="ACN-PrL3"/>
        <w:numPr>
          <w:ilvl w:val="0"/>
          <w:numId w:val="3"/>
        </w:numPr>
        <w:rPr>
          <w:b w:val="0"/>
          <w:sz w:val="20"/>
          <w:szCs w:val="20"/>
        </w:rPr>
      </w:pPr>
      <w:proofErr w:type="spellStart"/>
      <w:r w:rsidRPr="00091CA4">
        <w:rPr>
          <w:b w:val="0"/>
          <w:sz w:val="20"/>
          <w:szCs w:val="20"/>
        </w:rPr>
        <w:t>Seeburger</w:t>
      </w:r>
      <w:proofErr w:type="spellEnd"/>
      <w:r w:rsidRPr="00091CA4">
        <w:rPr>
          <w:b w:val="0"/>
          <w:sz w:val="20"/>
          <w:szCs w:val="20"/>
        </w:rPr>
        <w:t xml:space="preserve"> team to use ‘Interface Header Fields’ to create the header on the file.</w:t>
      </w:r>
    </w:p>
    <w:p w14:paraId="1F0A620F" w14:textId="77777777" w:rsidR="005D1C67" w:rsidRDefault="005D1C67" w:rsidP="00595200">
      <w:pPr>
        <w:pStyle w:val="ACN-PrL3"/>
        <w:numPr>
          <w:ilvl w:val="0"/>
          <w:numId w:val="3"/>
        </w:numPr>
        <w:rPr>
          <w:b w:val="0"/>
          <w:sz w:val="20"/>
          <w:szCs w:val="20"/>
        </w:rPr>
      </w:pPr>
      <w:r w:rsidRPr="00091CA4">
        <w:rPr>
          <w:b w:val="0"/>
          <w:sz w:val="20"/>
          <w:szCs w:val="20"/>
        </w:rPr>
        <w:t xml:space="preserve">Below are the </w:t>
      </w:r>
      <w:r w:rsidRPr="004C336C">
        <w:rPr>
          <w:b w:val="0"/>
          <w:sz w:val="20"/>
          <w:szCs w:val="20"/>
        </w:rPr>
        <w:t>details regarding format of the file content.</w:t>
      </w:r>
    </w:p>
    <w:p w14:paraId="43A85E57" w14:textId="02B17500" w:rsidR="005D1C67" w:rsidRPr="008D171D" w:rsidRDefault="005D1C67" w:rsidP="0035409E">
      <w:pPr>
        <w:pStyle w:val="ACN-PrL3"/>
        <w:numPr>
          <w:ilvl w:val="0"/>
          <w:numId w:val="3"/>
        </w:numPr>
        <w:rPr>
          <w:b w:val="0"/>
          <w:sz w:val="20"/>
          <w:szCs w:val="20"/>
        </w:rPr>
      </w:pPr>
      <w:r w:rsidRPr="008D171D">
        <w:rPr>
          <w:b w:val="0"/>
          <w:sz w:val="20"/>
          <w:szCs w:val="20"/>
        </w:rPr>
        <w:t>The text file will be concatenated with format YYYYMMDDHHMMSS</w:t>
      </w:r>
    </w:p>
    <w:p w14:paraId="5C81240D" w14:textId="77777777" w:rsidR="005D1C67" w:rsidRPr="007C163F" w:rsidRDefault="005D1C67" w:rsidP="005D1C67">
      <w:pPr>
        <w:pStyle w:val="ACN-PrL3"/>
        <w:rPr>
          <w:b w:val="0"/>
          <w:sz w:val="20"/>
          <w:szCs w:val="20"/>
        </w:rPr>
      </w:pPr>
    </w:p>
    <w:tbl>
      <w:tblPr>
        <w:tblStyle w:val="GridTable4-Accent4"/>
        <w:tblW w:w="9435" w:type="dxa"/>
        <w:tblLook w:val="04A0" w:firstRow="1" w:lastRow="0" w:firstColumn="1" w:lastColumn="0" w:noHBand="0" w:noVBand="1"/>
      </w:tblPr>
      <w:tblGrid>
        <w:gridCol w:w="460"/>
        <w:gridCol w:w="1208"/>
        <w:gridCol w:w="998"/>
        <w:gridCol w:w="1702"/>
        <w:gridCol w:w="1471"/>
        <w:gridCol w:w="1504"/>
        <w:gridCol w:w="2337"/>
      </w:tblGrid>
      <w:tr w:rsidR="005D1C67" w14:paraId="04CC8DD6" w14:textId="77777777" w:rsidTr="000110EA">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86" w:type="dxa"/>
          </w:tcPr>
          <w:p w14:paraId="6150DF70" w14:textId="77777777" w:rsidR="005D1C67" w:rsidRPr="00E4796D" w:rsidRDefault="005D1C67" w:rsidP="000110EA">
            <w:pPr>
              <w:rPr>
                <w:rFonts w:cs="Arial"/>
                <w:b w:val="0"/>
              </w:rPr>
            </w:pPr>
            <w:r w:rsidRPr="00E4796D">
              <w:rPr>
                <w:rFonts w:cs="Arial"/>
                <w:b w:val="0"/>
              </w:rPr>
              <w:t>SL #</w:t>
            </w:r>
          </w:p>
        </w:tc>
        <w:tc>
          <w:tcPr>
            <w:tcW w:w="1317" w:type="dxa"/>
          </w:tcPr>
          <w:p w14:paraId="7698A7EC"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rPr>
            </w:pPr>
            <w:r>
              <w:rPr>
                <w:rFonts w:cs="Arial"/>
                <w:b w:val="0"/>
              </w:rPr>
              <w:t>Field Description</w:t>
            </w:r>
          </w:p>
        </w:tc>
        <w:tc>
          <w:tcPr>
            <w:tcW w:w="1085" w:type="dxa"/>
          </w:tcPr>
          <w:p w14:paraId="596EF993"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sidRPr="00E4796D">
              <w:rPr>
                <w:rFonts w:cs="Arial"/>
                <w:b w:val="0"/>
              </w:rPr>
              <w:t xml:space="preserve">Field </w:t>
            </w:r>
            <w:r>
              <w:rPr>
                <w:rFonts w:cs="Arial"/>
                <w:b w:val="0"/>
              </w:rPr>
              <w:t>Name</w:t>
            </w:r>
          </w:p>
        </w:tc>
        <w:tc>
          <w:tcPr>
            <w:tcW w:w="1415" w:type="dxa"/>
          </w:tcPr>
          <w:p w14:paraId="11696B86" w14:textId="77777777" w:rsidR="005D1C67"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Pr>
                <w:rFonts w:cs="Arial"/>
                <w:b w:val="0"/>
              </w:rPr>
              <w:t xml:space="preserve">Data </w:t>
            </w:r>
            <w:proofErr w:type="spellStart"/>
            <w:r>
              <w:rPr>
                <w:rFonts w:cs="Arial"/>
                <w:b w:val="0"/>
              </w:rPr>
              <w:t>Tye</w:t>
            </w:r>
            <w:proofErr w:type="spellEnd"/>
          </w:p>
        </w:tc>
        <w:tc>
          <w:tcPr>
            <w:tcW w:w="913" w:type="dxa"/>
          </w:tcPr>
          <w:p w14:paraId="144EB578" w14:textId="77777777" w:rsidR="005D1C67"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Pr>
                <w:rFonts w:cs="Arial"/>
                <w:b w:val="0"/>
              </w:rPr>
              <w:t>Format (If Applicable)</w:t>
            </w:r>
          </w:p>
        </w:tc>
        <w:tc>
          <w:tcPr>
            <w:tcW w:w="1647" w:type="dxa"/>
          </w:tcPr>
          <w:p w14:paraId="2A948281" w14:textId="77777777" w:rsidR="005D1C67" w:rsidRPr="00E4796D"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Pr>
                <w:rFonts w:cs="Arial"/>
                <w:b w:val="0"/>
              </w:rPr>
              <w:t>Table Mapping/Logic</w:t>
            </w:r>
          </w:p>
        </w:tc>
        <w:tc>
          <w:tcPr>
            <w:tcW w:w="2572" w:type="dxa"/>
          </w:tcPr>
          <w:p w14:paraId="1E5F5466" w14:textId="77777777" w:rsidR="005D1C67" w:rsidRDefault="005D1C67" w:rsidP="000110EA">
            <w:pPr>
              <w:cnfStyle w:val="100000000000" w:firstRow="1" w:lastRow="0" w:firstColumn="0" w:lastColumn="0" w:oddVBand="0" w:evenVBand="0" w:oddHBand="0" w:evenHBand="0" w:firstRowFirstColumn="0" w:firstRowLastColumn="0" w:lastRowFirstColumn="0" w:lastRowLastColumn="0"/>
              <w:rPr>
                <w:rFonts w:cs="Arial"/>
                <w:bCs w:val="0"/>
              </w:rPr>
            </w:pPr>
            <w:r>
              <w:rPr>
                <w:rFonts w:cs="Arial"/>
                <w:b w:val="0"/>
              </w:rPr>
              <w:t xml:space="preserve">JDA </w:t>
            </w:r>
            <w:proofErr w:type="spellStart"/>
            <w:r>
              <w:rPr>
                <w:rFonts w:cs="Arial"/>
                <w:b w:val="0"/>
              </w:rPr>
              <w:t>fiels</w:t>
            </w:r>
            <w:proofErr w:type="spellEnd"/>
            <w:r>
              <w:rPr>
                <w:rFonts w:cs="Arial"/>
                <w:b w:val="0"/>
              </w:rPr>
              <w:t xml:space="preserve"> Name</w:t>
            </w:r>
          </w:p>
          <w:p w14:paraId="4A35961C" w14:textId="77777777" w:rsidR="005D1C67" w:rsidRDefault="005D1C67" w:rsidP="000110EA">
            <w:pPr>
              <w:cnfStyle w:val="100000000000" w:firstRow="1" w:lastRow="0" w:firstColumn="0" w:lastColumn="0" w:oddVBand="0" w:evenVBand="0" w:oddHBand="0" w:evenHBand="0" w:firstRowFirstColumn="0" w:firstRowLastColumn="0" w:lastRowFirstColumn="0" w:lastRowLastColumn="0"/>
              <w:rPr>
                <w:rFonts w:cs="Arial"/>
                <w:b w:val="0"/>
              </w:rPr>
            </w:pPr>
            <w:r>
              <w:rPr>
                <w:rFonts w:cs="Arial"/>
                <w:b w:val="0"/>
              </w:rPr>
              <w:t>(output)</w:t>
            </w:r>
          </w:p>
        </w:tc>
      </w:tr>
      <w:tr w:rsidR="005D1C67" w:rsidRPr="008E3BC3" w14:paraId="39ACEB9D" w14:textId="77777777" w:rsidTr="000110EA">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86" w:type="dxa"/>
          </w:tcPr>
          <w:p w14:paraId="366A002B" w14:textId="77777777" w:rsidR="005D1C67" w:rsidRPr="00E4796D" w:rsidRDefault="005D1C67" w:rsidP="000110EA">
            <w:pPr>
              <w:rPr>
                <w:rFonts w:cs="Arial"/>
              </w:rPr>
            </w:pPr>
            <w:r w:rsidRPr="00E4796D">
              <w:rPr>
                <w:rFonts w:cs="Arial"/>
              </w:rPr>
              <w:t>1</w:t>
            </w:r>
          </w:p>
        </w:tc>
        <w:tc>
          <w:tcPr>
            <w:tcW w:w="1317" w:type="dxa"/>
          </w:tcPr>
          <w:p w14:paraId="1B9538A8" w14:textId="77777777" w:rsidR="005D1C67" w:rsidRPr="00CC365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Material Number</w:t>
            </w:r>
          </w:p>
        </w:tc>
        <w:tc>
          <w:tcPr>
            <w:tcW w:w="1085" w:type="dxa"/>
          </w:tcPr>
          <w:p w14:paraId="46AB4000"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MATNR</w:t>
            </w:r>
          </w:p>
        </w:tc>
        <w:tc>
          <w:tcPr>
            <w:tcW w:w="1415" w:type="dxa"/>
          </w:tcPr>
          <w:p w14:paraId="32C317F8" w14:textId="3EF48371" w:rsidR="005D1C67" w:rsidRPr="000159BA" w:rsidRDefault="002F61EB"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VAR</w:t>
            </w:r>
            <w:r w:rsidR="005D1C67">
              <w:rPr>
                <w:rFonts w:cs="Arial"/>
              </w:rPr>
              <w:t>CHAR(18,0)</w:t>
            </w:r>
          </w:p>
        </w:tc>
        <w:tc>
          <w:tcPr>
            <w:tcW w:w="913" w:type="dxa"/>
          </w:tcPr>
          <w:p w14:paraId="017B4204"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p>
        </w:tc>
        <w:tc>
          <w:tcPr>
            <w:tcW w:w="1647" w:type="dxa"/>
          </w:tcPr>
          <w:p w14:paraId="70A03A6A"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DB165E">
              <w:t xml:space="preserve">MKAL </w:t>
            </w:r>
            <w:r w:rsidRPr="003F7CAC">
              <w:t>_</w:t>
            </w:r>
            <w:r>
              <w:t>MATNR</w:t>
            </w:r>
          </w:p>
        </w:tc>
        <w:tc>
          <w:tcPr>
            <w:tcW w:w="2572" w:type="dxa"/>
          </w:tcPr>
          <w:p w14:paraId="4DEDDFBB" w14:textId="77777777" w:rsidR="005D1C67" w:rsidRPr="008E3BC3" w:rsidRDefault="005D1C67" w:rsidP="000110EA">
            <w:pPr>
              <w:overflowPunct/>
              <w:autoSpaceDE/>
              <w:autoSpaceDN/>
              <w:adjustRightInd/>
              <w:spacing w:after="0"/>
              <w:textAlignment w:val="auto"/>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rPr>
              <w:t>ITEM</w:t>
            </w:r>
          </w:p>
        </w:tc>
      </w:tr>
      <w:tr w:rsidR="005D1C67" w:rsidRPr="008E3BC3" w14:paraId="1EC46A98" w14:textId="77777777" w:rsidTr="000110EA">
        <w:trPr>
          <w:trHeight w:val="261"/>
        </w:trPr>
        <w:tc>
          <w:tcPr>
            <w:cnfStyle w:val="001000000000" w:firstRow="0" w:lastRow="0" w:firstColumn="1" w:lastColumn="0" w:oddVBand="0" w:evenVBand="0" w:oddHBand="0" w:evenHBand="0" w:firstRowFirstColumn="0" w:firstRowLastColumn="0" w:lastRowFirstColumn="0" w:lastRowLastColumn="0"/>
            <w:tcW w:w="486" w:type="dxa"/>
          </w:tcPr>
          <w:p w14:paraId="39D7C857" w14:textId="77777777" w:rsidR="005D1C67" w:rsidRPr="00E4796D" w:rsidRDefault="005D1C67" w:rsidP="000110EA">
            <w:pPr>
              <w:rPr>
                <w:rFonts w:cs="Arial"/>
              </w:rPr>
            </w:pPr>
            <w:r w:rsidRPr="00E4796D">
              <w:rPr>
                <w:rFonts w:cs="Arial"/>
              </w:rPr>
              <w:t>2</w:t>
            </w:r>
          </w:p>
        </w:tc>
        <w:tc>
          <w:tcPr>
            <w:tcW w:w="1317" w:type="dxa"/>
          </w:tcPr>
          <w:p w14:paraId="262D976F" w14:textId="77777777" w:rsidR="005D1C67" w:rsidRPr="00CC365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Plant Code</w:t>
            </w:r>
          </w:p>
        </w:tc>
        <w:tc>
          <w:tcPr>
            <w:tcW w:w="1085" w:type="dxa"/>
          </w:tcPr>
          <w:p w14:paraId="3E175165"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WERKS</w:t>
            </w:r>
          </w:p>
        </w:tc>
        <w:tc>
          <w:tcPr>
            <w:tcW w:w="1415" w:type="dxa"/>
          </w:tcPr>
          <w:p w14:paraId="1F9A61E4" w14:textId="4563497C" w:rsidR="005D1C67" w:rsidRPr="000159BA" w:rsidRDefault="002F61EB"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VAR</w:t>
            </w:r>
            <w:r w:rsidR="005D1C67">
              <w:rPr>
                <w:rFonts w:cs="Arial"/>
              </w:rPr>
              <w:t>CHAR(4,0)</w:t>
            </w:r>
          </w:p>
        </w:tc>
        <w:tc>
          <w:tcPr>
            <w:tcW w:w="913" w:type="dxa"/>
          </w:tcPr>
          <w:p w14:paraId="00AA2546"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p>
        </w:tc>
        <w:tc>
          <w:tcPr>
            <w:tcW w:w="1647" w:type="dxa"/>
          </w:tcPr>
          <w:p w14:paraId="1A649FCF"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sidRPr="00DB165E">
              <w:t xml:space="preserve">MKAL </w:t>
            </w:r>
            <w:r>
              <w:t>-WERKS</w:t>
            </w:r>
          </w:p>
        </w:tc>
        <w:tc>
          <w:tcPr>
            <w:tcW w:w="2572" w:type="dxa"/>
          </w:tcPr>
          <w:p w14:paraId="21539694" w14:textId="77777777" w:rsidR="005D1C67" w:rsidRPr="008E3BC3" w:rsidRDefault="005D1C67" w:rsidP="000110EA">
            <w:pPr>
              <w:overflowPunct/>
              <w:autoSpaceDE/>
              <w:autoSpaceDN/>
              <w:adjustRightInd/>
              <w:spacing w:after="0"/>
              <w:textAlignment w:val="auto"/>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rPr>
              <w:t>LOC</w:t>
            </w:r>
          </w:p>
        </w:tc>
      </w:tr>
      <w:tr w:rsidR="005D1C67" w:rsidRPr="000159BA" w14:paraId="4A8BCF34" w14:textId="77777777" w:rsidTr="000110EA">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86" w:type="dxa"/>
          </w:tcPr>
          <w:p w14:paraId="703A1B9A" w14:textId="77777777" w:rsidR="005D1C67" w:rsidRPr="00E4796D" w:rsidRDefault="005D1C67" w:rsidP="000110EA">
            <w:pPr>
              <w:rPr>
                <w:rFonts w:cs="Arial"/>
              </w:rPr>
            </w:pPr>
            <w:r w:rsidRPr="00E4796D">
              <w:rPr>
                <w:rFonts w:cs="Arial"/>
              </w:rPr>
              <w:t>3</w:t>
            </w:r>
          </w:p>
        </w:tc>
        <w:tc>
          <w:tcPr>
            <w:tcW w:w="1317" w:type="dxa"/>
          </w:tcPr>
          <w:p w14:paraId="0041C4FE" w14:textId="77777777" w:rsidR="005D1C67" w:rsidRPr="00CC365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Production Version </w:t>
            </w:r>
          </w:p>
        </w:tc>
        <w:tc>
          <w:tcPr>
            <w:tcW w:w="1085" w:type="dxa"/>
          </w:tcPr>
          <w:p w14:paraId="762EFEA4"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DB165E">
              <w:rPr>
                <w:rFonts w:cs="Arial"/>
              </w:rPr>
              <w:t>VERID</w:t>
            </w:r>
          </w:p>
        </w:tc>
        <w:tc>
          <w:tcPr>
            <w:tcW w:w="1415" w:type="dxa"/>
          </w:tcPr>
          <w:p w14:paraId="03EBC688"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rPr>
              <w:t>NUM(2,0)</w:t>
            </w:r>
          </w:p>
        </w:tc>
        <w:tc>
          <w:tcPr>
            <w:tcW w:w="913" w:type="dxa"/>
          </w:tcPr>
          <w:p w14:paraId="072BEEF4"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p>
        </w:tc>
        <w:tc>
          <w:tcPr>
            <w:tcW w:w="1647" w:type="dxa"/>
          </w:tcPr>
          <w:p w14:paraId="3B7ACC2D" w14:textId="77777777" w:rsidR="005D1C67" w:rsidRPr="00E4796D"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sidRPr="00DB165E">
              <w:rPr>
                <w:rFonts w:cs="Arial"/>
              </w:rPr>
              <w:t xml:space="preserve">MKAL </w:t>
            </w:r>
            <w:r>
              <w:rPr>
                <w:rFonts w:cs="Arial"/>
              </w:rPr>
              <w:t>-</w:t>
            </w:r>
            <w:r>
              <w:t xml:space="preserve"> </w:t>
            </w:r>
            <w:r w:rsidRPr="00DB165E">
              <w:rPr>
                <w:rFonts w:cs="Arial"/>
              </w:rPr>
              <w:t>VERID</w:t>
            </w:r>
          </w:p>
        </w:tc>
        <w:tc>
          <w:tcPr>
            <w:tcW w:w="2572" w:type="dxa"/>
          </w:tcPr>
          <w:p w14:paraId="70F7A366" w14:textId="77777777" w:rsidR="005D1C67" w:rsidRPr="00CF7826"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r>
              <w:rPr>
                <w:rFonts w:cs="Arial"/>
                <w:color w:val="000000"/>
                <w:sz w:val="20"/>
                <w:szCs w:val="20"/>
              </w:rPr>
              <w:t>U_PRODCTIONVERSION</w:t>
            </w:r>
          </w:p>
          <w:p w14:paraId="67448414"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rPr>
            </w:pPr>
          </w:p>
        </w:tc>
      </w:tr>
      <w:tr w:rsidR="005D1C67" w:rsidRPr="000159BA" w14:paraId="24B1A054" w14:textId="77777777" w:rsidTr="000110EA">
        <w:trPr>
          <w:trHeight w:val="247"/>
        </w:trPr>
        <w:tc>
          <w:tcPr>
            <w:cnfStyle w:val="001000000000" w:firstRow="0" w:lastRow="0" w:firstColumn="1" w:lastColumn="0" w:oddVBand="0" w:evenVBand="0" w:oddHBand="0" w:evenHBand="0" w:firstRowFirstColumn="0" w:firstRowLastColumn="0" w:lastRowFirstColumn="0" w:lastRowLastColumn="0"/>
            <w:tcW w:w="486" w:type="dxa"/>
          </w:tcPr>
          <w:p w14:paraId="7098D2DB" w14:textId="77777777" w:rsidR="005D1C67" w:rsidRPr="00E4796D" w:rsidRDefault="005D1C67" w:rsidP="000110EA">
            <w:pPr>
              <w:rPr>
                <w:rFonts w:cs="Arial"/>
              </w:rPr>
            </w:pPr>
            <w:r w:rsidRPr="00E4796D">
              <w:rPr>
                <w:rFonts w:cs="Arial"/>
              </w:rPr>
              <w:t>4</w:t>
            </w:r>
          </w:p>
        </w:tc>
        <w:tc>
          <w:tcPr>
            <w:tcW w:w="1317" w:type="dxa"/>
          </w:tcPr>
          <w:p w14:paraId="31DE1B03" w14:textId="77777777" w:rsidR="005D1C67" w:rsidRPr="00CC365D" w:rsidRDefault="005D1C67" w:rsidP="000110EA">
            <w:pPr>
              <w:cnfStyle w:val="000000000000" w:firstRow="0" w:lastRow="0" w:firstColumn="0" w:lastColumn="0" w:oddVBand="0" w:evenVBand="0" w:oddHBand="0" w:evenHBand="0" w:firstRowFirstColumn="0" w:firstRowLastColumn="0" w:lastRowFirstColumn="0" w:lastRowLastColumn="0"/>
              <w:rPr>
                <w:rFonts w:eastAsia="Times New Roman" w:cs="Arial"/>
                <w:color w:val="000000"/>
                <w:lang w:eastAsia="en-IN"/>
              </w:rPr>
            </w:pPr>
            <w:r>
              <w:rPr>
                <w:rFonts w:cs="Arial"/>
              </w:rPr>
              <w:t>Group Number</w:t>
            </w:r>
          </w:p>
        </w:tc>
        <w:tc>
          <w:tcPr>
            <w:tcW w:w="1085" w:type="dxa"/>
          </w:tcPr>
          <w:p w14:paraId="30BF1AE2"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sidRPr="00DB165E">
              <w:rPr>
                <w:rFonts w:cs="Arial"/>
              </w:rPr>
              <w:t>PLNNR</w:t>
            </w:r>
            <w:r>
              <w:rPr>
                <w:rFonts w:cs="Arial"/>
              </w:rPr>
              <w:t>_</w:t>
            </w:r>
            <w:r>
              <w:t xml:space="preserve"> </w:t>
            </w:r>
            <w:r w:rsidRPr="00DB165E">
              <w:rPr>
                <w:rFonts w:cs="Arial"/>
              </w:rPr>
              <w:t>ARBPL</w:t>
            </w:r>
          </w:p>
        </w:tc>
        <w:tc>
          <w:tcPr>
            <w:tcW w:w="1415" w:type="dxa"/>
          </w:tcPr>
          <w:p w14:paraId="2E770CF2"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color w:val="000000"/>
                <w:lang w:eastAsia="en-IN"/>
              </w:rPr>
              <w:t>NUM(8,0)</w:t>
            </w:r>
          </w:p>
        </w:tc>
        <w:tc>
          <w:tcPr>
            <w:tcW w:w="913" w:type="dxa"/>
          </w:tcPr>
          <w:p w14:paraId="28386646"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p>
        </w:tc>
        <w:tc>
          <w:tcPr>
            <w:tcW w:w="1647" w:type="dxa"/>
          </w:tcPr>
          <w:p w14:paraId="16B8546A"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pPr>
            <w:r>
              <w:t xml:space="preserve">MKAL- </w:t>
            </w:r>
            <w:r w:rsidRPr="00DB165E">
              <w:t>PLNNR</w:t>
            </w:r>
          </w:p>
          <w:p w14:paraId="388B16D6" w14:textId="77777777" w:rsidR="005D1C67" w:rsidRPr="00E4796D"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t xml:space="preserve">CRHD- </w:t>
            </w:r>
            <w:r w:rsidRPr="00DB165E">
              <w:t>ARBPL</w:t>
            </w:r>
          </w:p>
        </w:tc>
        <w:tc>
          <w:tcPr>
            <w:tcW w:w="2572" w:type="dxa"/>
          </w:tcPr>
          <w:p w14:paraId="4AF7EFA6" w14:textId="77777777" w:rsidR="005D1C67" w:rsidRPr="000159BA" w:rsidRDefault="005D1C67" w:rsidP="000110EA">
            <w:pPr>
              <w:overflowPunct/>
              <w:autoSpaceDE/>
              <w:autoSpaceDN/>
              <w:adjustRightInd/>
              <w:spacing w:after="0"/>
              <w:textAlignment w:val="auto"/>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sz w:val="20"/>
                <w:szCs w:val="20"/>
              </w:rPr>
              <w:t>PRODUCTIONMETHOD</w:t>
            </w:r>
          </w:p>
        </w:tc>
      </w:tr>
      <w:tr w:rsidR="005D1C67" w:rsidRPr="000159BA" w14:paraId="3A916CCF" w14:textId="77777777" w:rsidTr="000110EA">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86" w:type="dxa"/>
          </w:tcPr>
          <w:p w14:paraId="4D607501" w14:textId="77777777" w:rsidR="005D1C67" w:rsidRPr="00E4796D" w:rsidRDefault="005D1C67" w:rsidP="000110EA">
            <w:pPr>
              <w:rPr>
                <w:rFonts w:cs="Arial"/>
              </w:rPr>
            </w:pPr>
            <w:r>
              <w:rPr>
                <w:rFonts w:cs="Arial"/>
              </w:rPr>
              <w:lastRenderedPageBreak/>
              <w:t>5</w:t>
            </w:r>
          </w:p>
        </w:tc>
        <w:tc>
          <w:tcPr>
            <w:tcW w:w="1317" w:type="dxa"/>
          </w:tcPr>
          <w:p w14:paraId="087593F0" w14:textId="77777777" w:rsidR="005D1C67" w:rsidRDefault="005D1C67" w:rsidP="000110E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en-IN"/>
              </w:rPr>
            </w:pPr>
            <w:r>
              <w:rPr>
                <w:rFonts w:cs="Arial"/>
              </w:rPr>
              <w:t xml:space="preserve">Alternate BOM </w:t>
            </w:r>
          </w:p>
        </w:tc>
        <w:tc>
          <w:tcPr>
            <w:tcW w:w="1085" w:type="dxa"/>
          </w:tcPr>
          <w:p w14:paraId="21B9193C" w14:textId="77777777" w:rsidR="005D1C67" w:rsidRPr="00CC365D"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sidRPr="00DB165E">
              <w:rPr>
                <w:rFonts w:cs="Arial"/>
              </w:rPr>
              <w:t>STLAL</w:t>
            </w:r>
          </w:p>
        </w:tc>
        <w:tc>
          <w:tcPr>
            <w:tcW w:w="1415" w:type="dxa"/>
          </w:tcPr>
          <w:p w14:paraId="5509CB5E" w14:textId="77777777" w:rsidR="005D1C67"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color w:val="000000"/>
                <w:lang w:eastAsia="en-IN"/>
              </w:rPr>
              <w:t>NUM(2,0)</w:t>
            </w:r>
          </w:p>
        </w:tc>
        <w:tc>
          <w:tcPr>
            <w:tcW w:w="913" w:type="dxa"/>
          </w:tcPr>
          <w:p w14:paraId="73CBB44E" w14:textId="77777777" w:rsidR="005D1C67" w:rsidRPr="00CF7826"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p>
        </w:tc>
        <w:tc>
          <w:tcPr>
            <w:tcW w:w="1647" w:type="dxa"/>
          </w:tcPr>
          <w:p w14:paraId="68D10866"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sidRPr="00CF7826">
              <w:t>MKAL- STLAL</w:t>
            </w:r>
          </w:p>
        </w:tc>
        <w:tc>
          <w:tcPr>
            <w:tcW w:w="2572" w:type="dxa"/>
          </w:tcPr>
          <w:p w14:paraId="363C18D5"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rPr>
              <w:t>BOMNUM</w:t>
            </w:r>
          </w:p>
        </w:tc>
      </w:tr>
      <w:tr w:rsidR="005D1C67" w:rsidRPr="000159BA" w14:paraId="0EFDB4BC" w14:textId="77777777" w:rsidTr="000110EA">
        <w:trPr>
          <w:trHeight w:val="247"/>
        </w:trPr>
        <w:tc>
          <w:tcPr>
            <w:cnfStyle w:val="001000000000" w:firstRow="0" w:lastRow="0" w:firstColumn="1" w:lastColumn="0" w:oddVBand="0" w:evenVBand="0" w:oddHBand="0" w:evenHBand="0" w:firstRowFirstColumn="0" w:firstRowLastColumn="0" w:lastRowFirstColumn="0" w:lastRowLastColumn="0"/>
            <w:tcW w:w="486" w:type="dxa"/>
          </w:tcPr>
          <w:p w14:paraId="78081B56" w14:textId="77777777" w:rsidR="005D1C67" w:rsidRPr="00E4796D" w:rsidRDefault="005D1C67" w:rsidP="000110EA">
            <w:pPr>
              <w:rPr>
                <w:rFonts w:cs="Arial"/>
              </w:rPr>
            </w:pPr>
            <w:r>
              <w:rPr>
                <w:rFonts w:cs="Arial"/>
              </w:rPr>
              <w:t>6</w:t>
            </w:r>
          </w:p>
        </w:tc>
        <w:tc>
          <w:tcPr>
            <w:tcW w:w="1317" w:type="dxa"/>
          </w:tcPr>
          <w:p w14:paraId="6A0D9FC9"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eastAsia="en-IN"/>
              </w:rPr>
            </w:pPr>
            <w:r>
              <w:rPr>
                <w:rFonts w:cs="Arial"/>
              </w:rPr>
              <w:t xml:space="preserve">Valid From </w:t>
            </w:r>
          </w:p>
        </w:tc>
        <w:tc>
          <w:tcPr>
            <w:tcW w:w="1085" w:type="dxa"/>
          </w:tcPr>
          <w:p w14:paraId="27B7D171" w14:textId="77777777" w:rsidR="005D1C67" w:rsidRPr="00CC365D"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sidRPr="003009AC">
              <w:t>ADATU</w:t>
            </w:r>
          </w:p>
        </w:tc>
        <w:tc>
          <w:tcPr>
            <w:tcW w:w="1415" w:type="dxa"/>
          </w:tcPr>
          <w:p w14:paraId="32D28E6D" w14:textId="77777777" w:rsidR="005D1C67" w:rsidRDefault="002F61EB"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color w:val="000000"/>
                <w:lang w:eastAsia="en-IN"/>
              </w:rPr>
              <w:t>DATE</w:t>
            </w:r>
          </w:p>
          <w:p w14:paraId="51EA9359" w14:textId="68360D56" w:rsidR="002F61EB" w:rsidRDefault="002F61EB"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color w:val="000000"/>
                <w:lang w:eastAsia="en-IN"/>
              </w:rPr>
              <w:t>DD.MM.YYYY</w:t>
            </w:r>
          </w:p>
        </w:tc>
        <w:tc>
          <w:tcPr>
            <w:tcW w:w="913" w:type="dxa"/>
          </w:tcPr>
          <w:p w14:paraId="2F23991F"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color w:val="000000"/>
                <w:lang w:eastAsia="en-IN"/>
              </w:rPr>
              <w:t>DD.MM.YYYY</w:t>
            </w:r>
          </w:p>
        </w:tc>
        <w:tc>
          <w:tcPr>
            <w:tcW w:w="1647" w:type="dxa"/>
          </w:tcPr>
          <w:p w14:paraId="03B6014C"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t>MKAL-ADATU</w:t>
            </w:r>
          </w:p>
        </w:tc>
        <w:tc>
          <w:tcPr>
            <w:tcW w:w="2572" w:type="dxa"/>
          </w:tcPr>
          <w:p w14:paraId="785C7B93" w14:textId="77777777" w:rsidR="005D1C67" w:rsidRPr="000159BA"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rPr>
              <w:t>EFF</w:t>
            </w:r>
          </w:p>
        </w:tc>
      </w:tr>
      <w:tr w:rsidR="005D1C67" w:rsidRPr="000159BA" w14:paraId="51E3B6B2" w14:textId="77777777" w:rsidTr="000110EA">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486" w:type="dxa"/>
          </w:tcPr>
          <w:p w14:paraId="360B4D5D" w14:textId="52AEC882" w:rsidR="005D1C67" w:rsidRPr="00E4796D" w:rsidRDefault="005D1C67" w:rsidP="000110EA">
            <w:pPr>
              <w:rPr>
                <w:rFonts w:cs="Arial"/>
              </w:rPr>
            </w:pPr>
            <w:r>
              <w:rPr>
                <w:rFonts w:cs="Arial"/>
              </w:rPr>
              <w:t>7</w:t>
            </w:r>
          </w:p>
        </w:tc>
        <w:tc>
          <w:tcPr>
            <w:tcW w:w="1317" w:type="dxa"/>
          </w:tcPr>
          <w:p w14:paraId="6AA3C40C" w14:textId="77777777" w:rsidR="005D1C67" w:rsidRDefault="005D1C67" w:rsidP="000110E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en-IN"/>
              </w:rPr>
            </w:pPr>
            <w:r>
              <w:rPr>
                <w:rFonts w:cs="Arial"/>
              </w:rPr>
              <w:t>Valid To</w:t>
            </w:r>
          </w:p>
        </w:tc>
        <w:tc>
          <w:tcPr>
            <w:tcW w:w="1085" w:type="dxa"/>
          </w:tcPr>
          <w:p w14:paraId="27A4E357" w14:textId="77777777" w:rsidR="005D1C67" w:rsidRPr="00CC365D"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sidRPr="003009AC">
              <w:t>BDATU</w:t>
            </w:r>
          </w:p>
        </w:tc>
        <w:tc>
          <w:tcPr>
            <w:tcW w:w="1415" w:type="dxa"/>
          </w:tcPr>
          <w:p w14:paraId="3ACF5FD2" w14:textId="77777777" w:rsidR="002F61EB" w:rsidRDefault="002F61EB" w:rsidP="002F61EB">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color w:val="000000"/>
                <w:lang w:eastAsia="en-IN"/>
              </w:rPr>
              <w:t>DATE</w:t>
            </w:r>
          </w:p>
          <w:p w14:paraId="7BB2586B" w14:textId="409BCF95" w:rsidR="005D1C67" w:rsidRDefault="002F61EB" w:rsidP="002F61EB">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color w:val="000000"/>
                <w:lang w:eastAsia="en-IN"/>
              </w:rPr>
              <w:t>DD.MM.YYYY</w:t>
            </w:r>
          </w:p>
        </w:tc>
        <w:tc>
          <w:tcPr>
            <w:tcW w:w="913" w:type="dxa"/>
          </w:tcPr>
          <w:p w14:paraId="03F6FC95"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color w:val="000000"/>
                <w:lang w:eastAsia="en-IN"/>
              </w:rPr>
              <w:t>DD.MM.YYYY</w:t>
            </w:r>
          </w:p>
        </w:tc>
        <w:tc>
          <w:tcPr>
            <w:tcW w:w="1647" w:type="dxa"/>
          </w:tcPr>
          <w:p w14:paraId="35448F69"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t>MKAL-BDATU</w:t>
            </w:r>
          </w:p>
        </w:tc>
        <w:tc>
          <w:tcPr>
            <w:tcW w:w="2572" w:type="dxa"/>
          </w:tcPr>
          <w:p w14:paraId="223E7A3A" w14:textId="77777777" w:rsidR="005D1C67" w:rsidRPr="000159BA" w:rsidRDefault="005D1C67" w:rsidP="000110EA">
            <w:pPr>
              <w:cnfStyle w:val="000000100000" w:firstRow="0" w:lastRow="0" w:firstColumn="0" w:lastColumn="0" w:oddVBand="0" w:evenVBand="0" w:oddHBand="1" w:evenHBand="0" w:firstRowFirstColumn="0" w:firstRowLastColumn="0" w:lastRowFirstColumn="0" w:lastRowLastColumn="0"/>
              <w:rPr>
                <w:rFonts w:cs="Arial"/>
                <w:color w:val="000000"/>
                <w:lang w:eastAsia="en-IN"/>
              </w:rPr>
            </w:pPr>
            <w:r>
              <w:rPr>
                <w:rFonts w:cs="Arial"/>
                <w:color w:val="000000"/>
                <w:lang w:eastAsia="en-IN"/>
              </w:rPr>
              <w:t>DISC</w:t>
            </w:r>
          </w:p>
        </w:tc>
      </w:tr>
      <w:tr w:rsidR="005D1C67" w:rsidRPr="000159BA" w14:paraId="2BAC7E12" w14:textId="77777777" w:rsidTr="000110EA">
        <w:trPr>
          <w:trHeight w:val="247"/>
        </w:trPr>
        <w:tc>
          <w:tcPr>
            <w:cnfStyle w:val="001000000000" w:firstRow="0" w:lastRow="0" w:firstColumn="1" w:lastColumn="0" w:oddVBand="0" w:evenVBand="0" w:oddHBand="0" w:evenHBand="0" w:firstRowFirstColumn="0" w:firstRowLastColumn="0" w:lastRowFirstColumn="0" w:lastRowLastColumn="0"/>
            <w:tcW w:w="486" w:type="dxa"/>
          </w:tcPr>
          <w:p w14:paraId="27E4AA46" w14:textId="77777777" w:rsidR="005D1C67" w:rsidRDefault="005D1C67" w:rsidP="000110EA">
            <w:pPr>
              <w:rPr>
                <w:rFonts w:cs="Arial"/>
              </w:rPr>
            </w:pPr>
            <w:r>
              <w:rPr>
                <w:rFonts w:cs="Arial"/>
              </w:rPr>
              <w:t>8</w:t>
            </w:r>
          </w:p>
        </w:tc>
        <w:tc>
          <w:tcPr>
            <w:tcW w:w="1317" w:type="dxa"/>
          </w:tcPr>
          <w:p w14:paraId="0A651095"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Supply Family</w:t>
            </w:r>
          </w:p>
        </w:tc>
        <w:tc>
          <w:tcPr>
            <w:tcW w:w="1085" w:type="dxa"/>
          </w:tcPr>
          <w:p w14:paraId="6239CCBD" w14:textId="77777777" w:rsidR="005D1C67" w:rsidRPr="003009AC" w:rsidRDefault="005D1C67" w:rsidP="000110EA">
            <w:pPr>
              <w:cnfStyle w:val="000000000000" w:firstRow="0" w:lastRow="0" w:firstColumn="0" w:lastColumn="0" w:oddVBand="0" w:evenVBand="0" w:oddHBand="0" w:evenHBand="0" w:firstRowFirstColumn="0" w:firstRowLastColumn="0" w:lastRowFirstColumn="0" w:lastRowLastColumn="0"/>
            </w:pPr>
            <w:r w:rsidRPr="00082727">
              <w:t>PRDHA</w:t>
            </w:r>
          </w:p>
        </w:tc>
        <w:tc>
          <w:tcPr>
            <w:tcW w:w="1415" w:type="dxa"/>
          </w:tcPr>
          <w:p w14:paraId="5E7059BB" w14:textId="64CCA4DF" w:rsidR="005D1C67" w:rsidRDefault="002F61EB" w:rsidP="000110EA">
            <w:pPr>
              <w:cnfStyle w:val="000000000000" w:firstRow="0" w:lastRow="0" w:firstColumn="0" w:lastColumn="0" w:oddVBand="0" w:evenVBand="0" w:oddHBand="0" w:evenHBand="0" w:firstRowFirstColumn="0" w:firstRowLastColumn="0" w:lastRowFirstColumn="0" w:lastRowLastColumn="0"/>
              <w:rPr>
                <w:rFonts w:cs="Arial"/>
              </w:rPr>
            </w:pPr>
            <w:r>
              <w:rPr>
                <w:rFonts w:cs="Arial"/>
              </w:rPr>
              <w:t>CHAR</w:t>
            </w:r>
            <w:r w:rsidR="005D1C67">
              <w:rPr>
                <w:rFonts w:cs="Arial"/>
              </w:rPr>
              <w:t xml:space="preserve"> (2,0)</w:t>
            </w:r>
          </w:p>
        </w:tc>
        <w:tc>
          <w:tcPr>
            <w:tcW w:w="913" w:type="dxa"/>
          </w:tcPr>
          <w:p w14:paraId="172F4A6E"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p>
        </w:tc>
        <w:tc>
          <w:tcPr>
            <w:tcW w:w="1647" w:type="dxa"/>
          </w:tcPr>
          <w:p w14:paraId="0C471C3B"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pPr>
            <w:r>
              <w:t>MARA-</w:t>
            </w:r>
            <w:r w:rsidRPr="00082727">
              <w:t>PRDHA</w:t>
            </w:r>
          </w:p>
        </w:tc>
        <w:tc>
          <w:tcPr>
            <w:tcW w:w="2572" w:type="dxa"/>
          </w:tcPr>
          <w:p w14:paraId="1F12B4BD" w14:textId="77777777" w:rsidR="005D1C67" w:rsidRDefault="005D1C67" w:rsidP="000110EA">
            <w:pPr>
              <w:cnfStyle w:val="000000000000" w:firstRow="0" w:lastRow="0" w:firstColumn="0" w:lastColumn="0" w:oddVBand="0" w:evenVBand="0" w:oddHBand="0" w:evenHBand="0" w:firstRowFirstColumn="0" w:firstRowLastColumn="0" w:lastRowFirstColumn="0" w:lastRowLastColumn="0"/>
              <w:rPr>
                <w:rFonts w:cs="Arial"/>
                <w:color w:val="000000"/>
                <w:lang w:eastAsia="en-IN"/>
              </w:rPr>
            </w:pPr>
            <w:r>
              <w:rPr>
                <w:rFonts w:cs="Arial"/>
                <w:color w:val="000000"/>
                <w:lang w:eastAsia="en-IN"/>
              </w:rPr>
              <w:t>SUPPLYFAMILY</w:t>
            </w:r>
          </w:p>
        </w:tc>
      </w:tr>
    </w:tbl>
    <w:p w14:paraId="136D2FFD" w14:textId="77777777" w:rsidR="005D1C67" w:rsidRDefault="005D1C67" w:rsidP="005D1C67">
      <w:pPr>
        <w:rPr>
          <w:rFonts w:cs="Arial"/>
          <w:b/>
          <w:u w:val="single"/>
        </w:rPr>
      </w:pPr>
    </w:p>
    <w:p w14:paraId="16C812CA" w14:textId="1E0A9593" w:rsidR="0083584B" w:rsidRDefault="0083584B" w:rsidP="005D1C67">
      <w:pPr>
        <w:rPr>
          <w:rFonts w:cs="Arial"/>
          <w:b/>
          <w:u w:val="single"/>
        </w:rPr>
      </w:pPr>
      <w:r w:rsidRPr="0083584B">
        <w:rPr>
          <w:rFonts w:cs="Arial"/>
          <w:b/>
          <w:highlight w:val="yellow"/>
          <w:u w:val="single"/>
        </w:rPr>
        <w:t>Program: Z1PP004REP_JDA</w:t>
      </w:r>
    </w:p>
    <w:p w14:paraId="148597C4" w14:textId="77777777" w:rsidR="0083584B" w:rsidRDefault="0083584B" w:rsidP="005D1C67">
      <w:pPr>
        <w:rPr>
          <w:rFonts w:cs="Arial"/>
          <w:b/>
          <w:u w:val="single"/>
        </w:rPr>
      </w:pPr>
    </w:p>
    <w:p w14:paraId="5ED6C045" w14:textId="77777777" w:rsidR="005D1C67" w:rsidRDefault="005D1C67" w:rsidP="005D1C67">
      <w:pPr>
        <w:rPr>
          <w:rFonts w:cs="Arial"/>
          <w:b/>
          <w:u w:val="single"/>
        </w:rPr>
      </w:pPr>
      <w:r w:rsidRPr="00223E33">
        <w:rPr>
          <w:rFonts w:cs="Arial"/>
          <w:b/>
          <w:u w:val="single"/>
        </w:rPr>
        <w:t>Logic for Full Load</w:t>
      </w:r>
    </w:p>
    <w:p w14:paraId="564BBDED" w14:textId="77777777" w:rsidR="008D171D" w:rsidRPr="009A0D68" w:rsidRDefault="008D171D" w:rsidP="008D171D">
      <w:pPr>
        <w:rPr>
          <w:b/>
        </w:rPr>
      </w:pPr>
      <w:r w:rsidRPr="009A0D68">
        <w:rPr>
          <w:b/>
        </w:rPr>
        <w:t xml:space="preserve">Step 1: </w:t>
      </w:r>
      <w:r w:rsidRPr="003009AC">
        <w:t>Pass Material Type (MTART) from Input to table MARA, Deletion Flag at client level (LVORM) equal to space</w:t>
      </w:r>
      <w:r>
        <w:t>, X-Plant Status (</w:t>
      </w:r>
      <w:r w:rsidRPr="00985E94">
        <w:t>MSTAE</w:t>
      </w:r>
      <w:r>
        <w:t>) is not equal to 1.</w:t>
      </w:r>
    </w:p>
    <w:p w14:paraId="32C21A0B" w14:textId="77777777" w:rsidR="008D171D" w:rsidRDefault="008D171D" w:rsidP="008D171D">
      <w:r w:rsidRPr="003009AC">
        <w:rPr>
          <w:b/>
        </w:rPr>
        <w:t>Step 2:</w:t>
      </w:r>
      <w:r>
        <w:t xml:space="preserve"> Pass all Materials (MATNR) to MARC with Input Plants (WERKS), Deletion Flag (</w:t>
      </w:r>
      <w:r w:rsidRPr="00985E94">
        <w:t>LVORM</w:t>
      </w:r>
      <w:r>
        <w:t>) is equal to space.</w:t>
      </w:r>
    </w:p>
    <w:p w14:paraId="5B6DF5E1" w14:textId="19ED7FC6" w:rsidR="008D171D" w:rsidRDefault="008D171D" w:rsidP="008D171D">
      <w:r>
        <w:rPr>
          <w:b/>
        </w:rPr>
        <w:t>Step 3</w:t>
      </w:r>
      <w:r w:rsidRPr="003009AC">
        <w:rPr>
          <w:b/>
        </w:rPr>
        <w:t>:</w:t>
      </w:r>
      <w:r>
        <w:t xml:space="preserve"> Pass Material (MATNR) and Plants (WERKS) from Table MARC by keeping Material Type Information to MKAL</w:t>
      </w:r>
    </w:p>
    <w:p w14:paraId="247EA96F" w14:textId="77777777" w:rsidR="008D171D" w:rsidRDefault="008D171D" w:rsidP="008D171D">
      <w:r>
        <w:t xml:space="preserve">Store Material, Plant, Version, Valid From, Valid To, </w:t>
      </w:r>
      <w:proofErr w:type="spellStart"/>
      <w:r>
        <w:t>AltBOM</w:t>
      </w:r>
      <w:proofErr w:type="spellEnd"/>
      <w:r>
        <w:t xml:space="preserve">, Group Number, Group Counter in internal Table 1 by linking Material Type and remove duplicate entries with same Material and Plant by keeping lowest </w:t>
      </w:r>
      <w:r w:rsidRPr="00FF29E3">
        <w:t>VERID</w:t>
      </w:r>
      <w:r>
        <w:t xml:space="preserve"> (space, 1, 2, 3…)</w:t>
      </w:r>
    </w:p>
    <w:p w14:paraId="2A36C1FF" w14:textId="37F61485" w:rsidR="008D171D" w:rsidRPr="008D171D" w:rsidRDefault="008D171D" w:rsidP="00C76744">
      <w:pPr>
        <w:ind w:left="720" w:hanging="720"/>
      </w:pPr>
      <w:r w:rsidRPr="008D171D">
        <w:rPr>
          <w:b/>
        </w:rPr>
        <w:t xml:space="preserve">Step 4: </w:t>
      </w:r>
      <w:r w:rsidRPr="008D171D">
        <w:t>Pass Material (MATNR),</w:t>
      </w:r>
      <w:r w:rsidRPr="008D171D">
        <w:rPr>
          <w:b/>
        </w:rPr>
        <w:t xml:space="preserve"> </w:t>
      </w:r>
      <w:r w:rsidRPr="008D171D">
        <w:t>Plant (WERKS), Group Number (PLNNR) from MKAL Table to MAPL Table with Deletion Indicator (LOEKZ) is equal to space.</w:t>
      </w:r>
    </w:p>
    <w:p w14:paraId="11BD0FBB" w14:textId="77777777" w:rsidR="008D171D" w:rsidRPr="008D171D" w:rsidRDefault="008D171D" w:rsidP="008D171D">
      <w:r w:rsidRPr="008D171D">
        <w:t>Pick Material (MATNR), Plant (WERKS), Group Number (PLNNR), Task List Type (PLNTY) and Group Counter (PLNAL)</w:t>
      </w:r>
    </w:p>
    <w:p w14:paraId="1D114656" w14:textId="5E0F5BE8" w:rsidR="008D171D" w:rsidRPr="008D171D" w:rsidRDefault="008D171D" w:rsidP="008D171D">
      <w:r w:rsidRPr="008D171D">
        <w:rPr>
          <w:b/>
        </w:rPr>
        <w:t>Step 5</w:t>
      </w:r>
      <w:r w:rsidRPr="008D171D">
        <w:t xml:space="preserve">: Pass Task List Type (PLNTY), Group Number (PLNNR), Group Counter (PLNAL) to FM CARO_ROUTING_READ </w:t>
      </w:r>
    </w:p>
    <w:p w14:paraId="3AC41D12" w14:textId="77777777" w:rsidR="008D171D" w:rsidRPr="008D171D" w:rsidRDefault="008D171D" w:rsidP="008D171D">
      <w:r w:rsidRPr="008D171D">
        <w:t xml:space="preserve">With </w:t>
      </w:r>
      <w:proofErr w:type="spellStart"/>
      <w:proofErr w:type="gramStart"/>
      <w:r w:rsidRPr="008D171D">
        <w:t>Oper</w:t>
      </w:r>
      <w:proofErr w:type="spellEnd"/>
      <w:r w:rsidRPr="008D171D">
        <w:t>./</w:t>
      </w:r>
      <w:proofErr w:type="gramEnd"/>
      <w:r w:rsidRPr="008D171D">
        <w:t xml:space="preserve">Act. (VORNR) Not equal to 0010, Base Quantity (BMSCH) as 1000 </w:t>
      </w:r>
    </w:p>
    <w:p w14:paraId="109C0E7D" w14:textId="77777777" w:rsidR="008D171D" w:rsidRDefault="008D171D" w:rsidP="008D171D">
      <w:r w:rsidRPr="008D171D">
        <w:t xml:space="preserve">Collect Unique Collect Unique Group Number (PLNNR) and Object Id’s (ARBID) </w:t>
      </w:r>
    </w:p>
    <w:p w14:paraId="4DE487CF" w14:textId="77777777" w:rsidR="008D171D" w:rsidRDefault="008D171D" w:rsidP="008D171D"/>
    <w:p w14:paraId="533AE518" w14:textId="77777777" w:rsidR="008D171D" w:rsidRDefault="008D171D" w:rsidP="008D171D"/>
    <w:p w14:paraId="15739BD8" w14:textId="77777777" w:rsidR="008D171D" w:rsidRDefault="008D171D" w:rsidP="008D171D"/>
    <w:p w14:paraId="0F2E63F2" w14:textId="77777777" w:rsidR="008D171D" w:rsidRDefault="008D171D" w:rsidP="008D171D"/>
    <w:p w14:paraId="01BCF06B" w14:textId="77777777" w:rsidR="008D171D" w:rsidRDefault="008D171D" w:rsidP="008D171D"/>
    <w:p w14:paraId="485FE082" w14:textId="77777777" w:rsidR="008D171D" w:rsidRDefault="008D171D" w:rsidP="008D171D"/>
    <w:p w14:paraId="2134B871" w14:textId="77777777" w:rsidR="008D171D" w:rsidRDefault="008D171D" w:rsidP="008D171D"/>
    <w:p w14:paraId="7E949007" w14:textId="77777777" w:rsidR="008D171D" w:rsidRDefault="008D171D" w:rsidP="008D171D"/>
    <w:p w14:paraId="0E45BE82" w14:textId="77777777" w:rsidR="008D171D" w:rsidRDefault="008D171D" w:rsidP="008D171D"/>
    <w:p w14:paraId="24AA31EF" w14:textId="77777777" w:rsidR="008D171D" w:rsidRDefault="008D171D" w:rsidP="008D171D"/>
    <w:p w14:paraId="304A53D9" w14:textId="77777777" w:rsidR="008D171D" w:rsidRDefault="008D171D" w:rsidP="008D171D"/>
    <w:p w14:paraId="2466599A" w14:textId="77777777" w:rsidR="008D171D" w:rsidRDefault="008D171D" w:rsidP="008D171D">
      <w:r>
        <w:t>PKTE Data (</w:t>
      </w:r>
      <w:proofErr w:type="spellStart"/>
      <w:r>
        <w:t>i.e</w:t>
      </w:r>
      <w:proofErr w:type="spellEnd"/>
      <w:r>
        <w:t xml:space="preserve"> Task List Type N) will be </w:t>
      </w:r>
      <w:r w:rsidRPr="001943B9">
        <w:t>OPR_TAB</w:t>
      </w:r>
    </w:p>
    <w:p w14:paraId="05882292" w14:textId="77777777" w:rsidR="008D171D" w:rsidRDefault="008D171D" w:rsidP="008D171D">
      <w:r>
        <w:rPr>
          <w:noProof/>
        </w:rPr>
        <w:drawing>
          <wp:inline distT="0" distB="0" distL="0" distR="0" wp14:anchorId="7691C36E" wp14:editId="41A4ECF1">
            <wp:extent cx="5041900" cy="3346723"/>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4115" cy="3348193"/>
                    </a:xfrm>
                    <a:prstGeom prst="rect">
                      <a:avLst/>
                    </a:prstGeom>
                  </pic:spPr>
                </pic:pic>
              </a:graphicData>
            </a:graphic>
          </wp:inline>
        </w:drawing>
      </w:r>
    </w:p>
    <w:p w14:paraId="52A2E24D" w14:textId="77777777" w:rsidR="008D171D" w:rsidRDefault="008D171D" w:rsidP="008D171D"/>
    <w:p w14:paraId="4DD084B4" w14:textId="77777777" w:rsidR="008D171D" w:rsidRDefault="008D171D" w:rsidP="008D171D">
      <w:r>
        <w:t xml:space="preserve">Blend Data ((i.e., Task List Type 2) will be </w:t>
      </w:r>
      <w:r w:rsidRPr="001943B9">
        <w:t>PHASE_TAB</w:t>
      </w:r>
    </w:p>
    <w:p w14:paraId="537FDA56" w14:textId="77777777" w:rsidR="008D171D" w:rsidRDefault="008D171D" w:rsidP="008D171D">
      <w:r>
        <w:rPr>
          <w:noProof/>
        </w:rPr>
        <w:lastRenderedPageBreak/>
        <w:drawing>
          <wp:inline distT="0" distB="0" distL="0" distR="0" wp14:anchorId="07668656" wp14:editId="033C48B1">
            <wp:extent cx="4845050" cy="33946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6693" cy="3395792"/>
                    </a:xfrm>
                    <a:prstGeom prst="rect">
                      <a:avLst/>
                    </a:prstGeom>
                  </pic:spPr>
                </pic:pic>
              </a:graphicData>
            </a:graphic>
          </wp:inline>
        </w:drawing>
      </w:r>
    </w:p>
    <w:p w14:paraId="6AE7F320" w14:textId="77777777" w:rsidR="008D171D" w:rsidRPr="00D64A6A" w:rsidRDefault="008D171D" w:rsidP="008D171D"/>
    <w:p w14:paraId="03ED5FC6" w14:textId="1FEE52E3" w:rsidR="008D171D" w:rsidRDefault="008D171D" w:rsidP="008D171D">
      <w:r w:rsidRPr="0068460C">
        <w:rPr>
          <w:b/>
        </w:rPr>
        <w:t xml:space="preserve">Step </w:t>
      </w:r>
      <w:r>
        <w:rPr>
          <w:b/>
        </w:rPr>
        <w:t>6</w:t>
      </w:r>
      <w:r w:rsidRPr="0068460C">
        <w:rPr>
          <w:b/>
        </w:rPr>
        <w:t>:</w:t>
      </w:r>
      <w:r>
        <w:t xml:space="preserve"> Pass Object </w:t>
      </w:r>
      <w:proofErr w:type="gramStart"/>
      <w:r>
        <w:t>id’s(</w:t>
      </w:r>
      <w:proofErr w:type="gramEnd"/>
      <w:r w:rsidRPr="0068460C">
        <w:t>ARBID</w:t>
      </w:r>
      <w:r>
        <w:t xml:space="preserve">) from </w:t>
      </w:r>
      <w:r w:rsidRPr="008D171D">
        <w:t xml:space="preserve">CARO_ROUTING_READ </w:t>
      </w:r>
      <w:r>
        <w:t xml:space="preserve">to table </w:t>
      </w:r>
      <w:proofErr w:type="spellStart"/>
      <w:r>
        <w:t>CRHD_Object</w:t>
      </w:r>
      <w:proofErr w:type="spellEnd"/>
      <w:r>
        <w:t xml:space="preserve"> id (</w:t>
      </w:r>
      <w:r w:rsidRPr="0068460C">
        <w:t>OBJID</w:t>
      </w:r>
      <w:r>
        <w:t>) to get work Center.</w:t>
      </w:r>
    </w:p>
    <w:p w14:paraId="447FD465" w14:textId="1E8E3A1F" w:rsidR="008D171D" w:rsidRDefault="008D171D" w:rsidP="008D171D">
      <w:r w:rsidRPr="0068460C">
        <w:rPr>
          <w:b/>
        </w:rPr>
        <w:t xml:space="preserve">Step </w:t>
      </w:r>
      <w:r>
        <w:rPr>
          <w:b/>
        </w:rPr>
        <w:t>7</w:t>
      </w:r>
      <w:r>
        <w:t xml:space="preserve">: Now Map Group Number with Work Center Like </w:t>
      </w:r>
      <w:r w:rsidRPr="00C55BCF">
        <w:t>50000833</w:t>
      </w:r>
      <w:r>
        <w:t>_</w:t>
      </w:r>
      <w:r w:rsidRPr="00C55BCF">
        <w:t>BN31</w:t>
      </w:r>
      <w:r>
        <w:t xml:space="preserve"> and display in report from MKAL, </w:t>
      </w:r>
      <w:r w:rsidRPr="008D171D">
        <w:t>CARO_ROUTING_READ and CRHD.</w:t>
      </w:r>
    </w:p>
    <w:p w14:paraId="3F50BA82" w14:textId="0051D406" w:rsidR="008D171D" w:rsidRPr="008D171D" w:rsidRDefault="008D171D" w:rsidP="005D1C67">
      <w:r>
        <w:t>If we have multiple entries for one group Number then loop complete records as like below.</w:t>
      </w:r>
    </w:p>
    <w:p w14:paraId="4A5BD03E" w14:textId="41C909E1" w:rsidR="008D171D" w:rsidRPr="008D171D" w:rsidRDefault="008D171D" w:rsidP="005D1C67">
      <w:pPr>
        <w:rPr>
          <w:rFonts w:cs="Arial"/>
        </w:rPr>
      </w:pPr>
      <w:r w:rsidRPr="008D171D">
        <w:rPr>
          <w:rFonts w:cs="Arial"/>
        </w:rPr>
        <w:t>Pass ITEM to AUSP and get U_SUPPLYFAMILY</w:t>
      </w:r>
    </w:p>
    <w:p w14:paraId="058E426C" w14:textId="77777777" w:rsidR="005D1C67" w:rsidRDefault="005D1C67" w:rsidP="005D1C67">
      <w:r>
        <w:rPr>
          <w:noProof/>
        </w:rPr>
        <w:drawing>
          <wp:inline distT="0" distB="0" distL="0" distR="0" wp14:anchorId="5ACE766B" wp14:editId="3DA1BAF1">
            <wp:extent cx="6153150" cy="899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3150" cy="899795"/>
                    </a:xfrm>
                    <a:prstGeom prst="rect">
                      <a:avLst/>
                    </a:prstGeom>
                  </pic:spPr>
                </pic:pic>
              </a:graphicData>
            </a:graphic>
          </wp:inline>
        </w:drawing>
      </w:r>
    </w:p>
    <w:p w14:paraId="3D96ED32" w14:textId="77777777" w:rsidR="005D1C67" w:rsidRDefault="005D1C67" w:rsidP="005D1C67"/>
    <w:p w14:paraId="60E71DEC" w14:textId="08EC8616" w:rsidR="00954047" w:rsidRDefault="00954047" w:rsidP="005D1C67">
      <w:pPr>
        <w:rPr>
          <w:rFonts w:cs="Arial"/>
          <w:b/>
          <w:u w:val="single"/>
        </w:rPr>
      </w:pPr>
      <w:r>
        <w:rPr>
          <w:rFonts w:cs="Arial"/>
          <w:b/>
          <w:u w:val="single"/>
        </w:rPr>
        <w:t>Validations:</w:t>
      </w:r>
    </w:p>
    <w:p w14:paraId="7EDD3FFB" w14:textId="031BE768" w:rsidR="00954047" w:rsidRPr="00954047" w:rsidRDefault="00954047" w:rsidP="005D1C67">
      <w:pPr>
        <w:rPr>
          <w:rFonts w:cs="Arial"/>
        </w:rPr>
      </w:pPr>
      <w:r w:rsidRPr="00954047">
        <w:rPr>
          <w:rFonts w:cs="Arial"/>
        </w:rPr>
        <w:t xml:space="preserve">Production Version and BOM </w:t>
      </w:r>
      <w:proofErr w:type="spellStart"/>
      <w:r w:rsidRPr="00954047">
        <w:rPr>
          <w:rFonts w:cs="Arial"/>
        </w:rPr>
        <w:t>Numner</w:t>
      </w:r>
      <w:proofErr w:type="spellEnd"/>
      <w:r w:rsidRPr="00954047">
        <w:rPr>
          <w:rFonts w:cs="Arial"/>
        </w:rPr>
        <w:t xml:space="preserve"> to maintained as 01 and if any other </w:t>
      </w:r>
      <w:proofErr w:type="spellStart"/>
      <w:r w:rsidRPr="00954047">
        <w:rPr>
          <w:rFonts w:cs="Arial"/>
        </w:rPr>
        <w:t>maitnatined</w:t>
      </w:r>
      <w:proofErr w:type="spellEnd"/>
      <w:r w:rsidRPr="00954047">
        <w:rPr>
          <w:rFonts w:cs="Arial"/>
        </w:rPr>
        <w:t xml:space="preserve"> then that will go into error.</w:t>
      </w:r>
    </w:p>
    <w:p w14:paraId="1D73CF1D" w14:textId="7DFEF2DC" w:rsidR="00954047" w:rsidRDefault="00954047" w:rsidP="005D1C67">
      <w:pPr>
        <w:rPr>
          <w:rFonts w:cs="Arial"/>
        </w:rPr>
      </w:pPr>
      <w:r w:rsidRPr="00954047">
        <w:rPr>
          <w:rFonts w:cs="Arial"/>
        </w:rPr>
        <w:t xml:space="preserve">Group </w:t>
      </w:r>
      <w:proofErr w:type="gramStart"/>
      <w:r w:rsidRPr="00954047">
        <w:rPr>
          <w:rFonts w:cs="Arial"/>
        </w:rPr>
        <w:t>Number(</w:t>
      </w:r>
      <w:proofErr w:type="gramEnd"/>
      <w:r w:rsidRPr="00954047">
        <w:rPr>
          <w:rFonts w:cs="Arial"/>
        </w:rPr>
        <w:t>Production Method) is mandatory, if any blank maintained in Production Version then that will go into  error.</w:t>
      </w:r>
    </w:p>
    <w:p w14:paraId="38B7D889" w14:textId="77777777" w:rsidR="00954047" w:rsidRPr="00954047" w:rsidRDefault="00954047" w:rsidP="005D1C67">
      <w:pPr>
        <w:rPr>
          <w:rFonts w:cs="Arial"/>
        </w:rPr>
      </w:pPr>
      <w:r>
        <w:rPr>
          <w:rFonts w:cs="Arial"/>
        </w:rPr>
        <w:object w:dxaOrig="1508" w:dyaOrig="984" w14:anchorId="7FFAC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8.75pt" o:ole="">
            <v:imagedata r:id="rId18" o:title=""/>
          </v:shape>
          <o:OLEObject Type="Embed" ProgID="Excel.Sheet.8" ShapeID="_x0000_i1025" DrawAspect="Icon" ObjectID="_1753115011" r:id="rId19"/>
        </w:object>
      </w:r>
    </w:p>
    <w:p w14:paraId="60893EF8" w14:textId="77777777" w:rsidR="00954047" w:rsidRDefault="00954047" w:rsidP="005D1C67">
      <w:pPr>
        <w:rPr>
          <w:rFonts w:cs="Arial"/>
          <w:b/>
          <w:u w:val="single"/>
        </w:rPr>
      </w:pPr>
    </w:p>
    <w:p w14:paraId="4E3E1628" w14:textId="77777777" w:rsidR="005D1C67" w:rsidRDefault="005D1C67" w:rsidP="005D1C67">
      <w:pPr>
        <w:rPr>
          <w:rFonts w:cs="Arial"/>
          <w:b/>
          <w:u w:val="single"/>
        </w:rPr>
      </w:pPr>
      <w:r>
        <w:rPr>
          <w:rFonts w:cs="Arial"/>
          <w:b/>
          <w:u w:val="single"/>
        </w:rPr>
        <w:lastRenderedPageBreak/>
        <w:t>Exclusions (Not in Scope)</w:t>
      </w:r>
    </w:p>
    <w:p w14:paraId="3EE4D4A6" w14:textId="77777777" w:rsidR="005D1C67" w:rsidRDefault="005D1C67" w:rsidP="005D1C67">
      <w:pPr>
        <w:rPr>
          <w:rFonts w:cs="Arial"/>
        </w:rPr>
      </w:pPr>
      <w:r>
        <w:rPr>
          <w:rFonts w:cs="Arial"/>
        </w:rPr>
        <w:t>Other Than Material Types PKTE and BLND are not part of scope.</w:t>
      </w:r>
    </w:p>
    <w:p w14:paraId="30916EF1" w14:textId="77777777" w:rsidR="005D1C67" w:rsidRDefault="005D1C67" w:rsidP="005D1C67">
      <w:pPr>
        <w:rPr>
          <w:rFonts w:cs="Arial"/>
          <w:b/>
          <w:u w:val="single"/>
        </w:rPr>
      </w:pPr>
      <w:r>
        <w:rPr>
          <w:rFonts w:cs="Arial"/>
          <w:b/>
          <w:u w:val="single"/>
        </w:rPr>
        <w:t>Sample Output Data Format</w:t>
      </w:r>
      <w:r w:rsidRPr="00E4796D">
        <w:rPr>
          <w:rFonts w:cs="Arial"/>
          <w:b/>
          <w:u w:val="single"/>
        </w:rPr>
        <w:t xml:space="preserve"> </w:t>
      </w:r>
      <w:r>
        <w:rPr>
          <w:rFonts w:cs="Arial"/>
          <w:b/>
          <w:u w:val="single"/>
        </w:rPr>
        <w:t>&amp; Integration Master Document</w:t>
      </w:r>
    </w:p>
    <w:p w14:paraId="5659F183" w14:textId="77777777" w:rsidR="005D1C67" w:rsidRDefault="005D1C67" w:rsidP="005D1C67">
      <w:pPr>
        <w:rPr>
          <w:rFonts w:cs="Arial"/>
          <w:b/>
          <w:u w:val="single"/>
        </w:rPr>
      </w:pPr>
    </w:p>
    <w:p w14:paraId="5392FFE3" w14:textId="27512C03" w:rsidR="005D1C67" w:rsidRDefault="008D171D" w:rsidP="005D1C67">
      <w:pPr>
        <w:rPr>
          <w:rFonts w:cs="Arial"/>
          <w:b/>
          <w:u w:val="single"/>
        </w:rPr>
      </w:pPr>
      <w:r>
        <w:rPr>
          <w:noProof/>
        </w:rPr>
        <w:drawing>
          <wp:inline distT="0" distB="0" distL="0" distR="0" wp14:anchorId="70122569" wp14:editId="198AED1B">
            <wp:extent cx="6153150" cy="774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3150" cy="774700"/>
                    </a:xfrm>
                    <a:prstGeom prst="rect">
                      <a:avLst/>
                    </a:prstGeom>
                  </pic:spPr>
                </pic:pic>
              </a:graphicData>
            </a:graphic>
          </wp:inline>
        </w:drawing>
      </w:r>
    </w:p>
    <w:p w14:paraId="496F8460" w14:textId="77777777" w:rsidR="005D1C67" w:rsidRDefault="005D1C67" w:rsidP="005D1C67">
      <w:pPr>
        <w:rPr>
          <w:rFonts w:cs="Arial"/>
          <w:b/>
          <w:u w:val="single"/>
        </w:rPr>
      </w:pPr>
    </w:p>
    <w:p w14:paraId="563639B4" w14:textId="2BE9BD4F" w:rsidR="005D1C67" w:rsidRDefault="00373FBE" w:rsidP="005D1C67">
      <w:pPr>
        <w:rPr>
          <w:rFonts w:cs="Arial"/>
          <w:b/>
          <w:u w:val="single"/>
        </w:rPr>
      </w:pPr>
      <w:r>
        <w:rPr>
          <w:rFonts w:cs="Arial"/>
          <w:b/>
          <w:u w:val="single"/>
        </w:rPr>
        <w:object w:dxaOrig="1508" w:dyaOrig="984" w14:anchorId="1F480462">
          <v:shape id="_x0000_i1026" type="#_x0000_t75" style="width:75.3pt;height:48.75pt" o:ole="">
            <v:imagedata r:id="rId21" o:title=""/>
          </v:shape>
          <o:OLEObject Type="Embed" ProgID="Package" ShapeID="_x0000_i1026" DrawAspect="Icon" ObjectID="_1753115012" r:id="rId22"/>
        </w:object>
      </w:r>
    </w:p>
    <w:p w14:paraId="79509EA1" w14:textId="77777777" w:rsidR="005D1C67" w:rsidRDefault="005D1C67" w:rsidP="005D1C67">
      <w:pPr>
        <w:rPr>
          <w:rFonts w:cs="Arial"/>
          <w:b/>
          <w:u w:val="single"/>
        </w:rPr>
      </w:pPr>
    </w:p>
    <w:p w14:paraId="24E28A70" w14:textId="77777777" w:rsidR="005D1C67" w:rsidRDefault="005D1C67" w:rsidP="005D1C67">
      <w:pPr>
        <w:rPr>
          <w:rFonts w:cs="Arial"/>
          <w:b/>
          <w:u w:val="single"/>
        </w:rPr>
      </w:pPr>
      <w:r>
        <w:rPr>
          <w:rFonts w:cs="Arial"/>
          <w:b/>
          <w:u w:val="single"/>
        </w:rPr>
        <w:t xml:space="preserve">Execution Frequency and Timings </w:t>
      </w:r>
    </w:p>
    <w:p w14:paraId="21E5BF95" w14:textId="062F5C1F" w:rsidR="005D1C67" w:rsidRDefault="008D171D" w:rsidP="005D1C67">
      <w:pPr>
        <w:jc w:val="both"/>
        <w:rPr>
          <w:rFonts w:cs="Arial"/>
        </w:rPr>
      </w:pPr>
      <w:r>
        <w:rPr>
          <w:rFonts w:cs="Arial"/>
        </w:rPr>
        <w:t>Daily Full Load</w:t>
      </w:r>
    </w:p>
    <w:p w14:paraId="05F38941" w14:textId="77777777" w:rsidR="005D1C67" w:rsidRDefault="005D1C67" w:rsidP="005D1C67">
      <w:pPr>
        <w:jc w:val="both"/>
        <w:rPr>
          <w:rFonts w:cs="Arial"/>
        </w:rPr>
      </w:pPr>
      <w:r>
        <w:rPr>
          <w:rFonts w:cs="Arial"/>
        </w:rPr>
        <w:t>Frequency: Daily Once</w:t>
      </w:r>
    </w:p>
    <w:p w14:paraId="6AE53915" w14:textId="77777777" w:rsidR="005D1C67" w:rsidRDefault="005D1C67" w:rsidP="005D1C67">
      <w:pPr>
        <w:rPr>
          <w:rFonts w:cs="Arial"/>
        </w:rPr>
      </w:pPr>
      <w:r>
        <w:rPr>
          <w:rFonts w:cs="Arial"/>
          <w:highlight w:val="yellow"/>
        </w:rPr>
        <w:t xml:space="preserve">Execution </w:t>
      </w:r>
      <w:r w:rsidRPr="00203060">
        <w:rPr>
          <w:rFonts w:cs="Arial"/>
          <w:highlight w:val="yellow"/>
        </w:rPr>
        <w:t>Timing: To be confirmed by JDA</w:t>
      </w:r>
    </w:p>
    <w:p w14:paraId="76CBDCDA" w14:textId="77777777" w:rsidR="005D1C67" w:rsidRDefault="005D1C67" w:rsidP="005D1C67">
      <w:pPr>
        <w:rPr>
          <w:rFonts w:cs="Arial"/>
          <w:b/>
          <w:u w:val="single"/>
        </w:rPr>
      </w:pPr>
      <w:r>
        <w:rPr>
          <w:rFonts w:cs="Arial"/>
          <w:b/>
          <w:u w:val="single"/>
        </w:rPr>
        <w:t>Data Transfer and Error Handling</w:t>
      </w:r>
    </w:p>
    <w:p w14:paraId="05E48BB6" w14:textId="77777777" w:rsidR="005D1C67" w:rsidRPr="00BE42A4" w:rsidRDefault="005D1C67" w:rsidP="005D1C67">
      <w:pPr>
        <w:rPr>
          <w:rFonts w:cstheme="minorHAnsi"/>
        </w:rPr>
      </w:pPr>
      <w:r w:rsidRPr="00BE42A4">
        <w:rPr>
          <w:rFonts w:cstheme="minorHAnsi"/>
        </w:rPr>
        <w:t xml:space="preserve">The final output from SAP interface will be stored to SAP AL11 folder </w:t>
      </w:r>
      <w:proofErr w:type="spellStart"/>
      <w:r w:rsidRPr="00BE42A4">
        <w:rPr>
          <w:rFonts w:cstheme="minorHAnsi"/>
        </w:rPr>
        <w:t>JDA_IBP_</w:t>
      </w:r>
      <w:r>
        <w:rPr>
          <w:rFonts w:cstheme="minorHAnsi"/>
        </w:rPr>
        <w:t>Out</w:t>
      </w:r>
      <w:r w:rsidRPr="00BE42A4">
        <w:rPr>
          <w:rFonts w:cstheme="minorHAnsi"/>
        </w:rPr>
        <w:t>bound</w:t>
      </w:r>
      <w:proofErr w:type="spellEnd"/>
      <w:r w:rsidRPr="00BE42A4">
        <w:rPr>
          <w:rFonts w:cstheme="minorHAnsi"/>
        </w:rPr>
        <w:t xml:space="preserve">, from where the files will be picked up by </w:t>
      </w:r>
      <w:proofErr w:type="spellStart"/>
      <w:r w:rsidRPr="00BE42A4">
        <w:rPr>
          <w:rFonts w:cstheme="minorHAnsi"/>
        </w:rPr>
        <w:t>SeeBurger</w:t>
      </w:r>
      <w:proofErr w:type="spellEnd"/>
      <w:r w:rsidRPr="00BE42A4">
        <w:rPr>
          <w:rFonts w:cstheme="minorHAnsi"/>
        </w:rPr>
        <w:t xml:space="preserve"> and processed to JDA-AS2 folders. </w:t>
      </w:r>
    </w:p>
    <w:p w14:paraId="2BD089FA" w14:textId="77777777" w:rsidR="005D1C67" w:rsidRPr="00BE42A4" w:rsidRDefault="005D1C67" w:rsidP="005D1C67">
      <w:pPr>
        <w:jc w:val="both"/>
        <w:rPr>
          <w:rFonts w:cstheme="minorHAnsi"/>
        </w:rPr>
      </w:pPr>
      <w:proofErr w:type="spellStart"/>
      <w:r w:rsidRPr="00BE42A4">
        <w:rPr>
          <w:rFonts w:cstheme="minorHAnsi"/>
        </w:rPr>
        <w:t>SeeBurger</w:t>
      </w:r>
      <w:proofErr w:type="spellEnd"/>
      <w:r w:rsidRPr="00BE42A4">
        <w:rPr>
          <w:rFonts w:cstheme="minorHAnsi"/>
        </w:rPr>
        <w:t xml:space="preserve"> will attach the file name (With date and timestamp) in the output file before transferring the data to JDA and this filename will be used as reference while error logging. </w:t>
      </w:r>
    </w:p>
    <w:p w14:paraId="7A4A12E2" w14:textId="77777777" w:rsidR="005D1C67" w:rsidRPr="00BE42A4" w:rsidRDefault="005D1C67" w:rsidP="005D1C67">
      <w:pPr>
        <w:jc w:val="both"/>
        <w:rPr>
          <w:rFonts w:cstheme="minorHAnsi"/>
          <w:color w:val="000000"/>
          <w:lang w:eastAsia="en-IN"/>
        </w:rPr>
      </w:pPr>
      <w:r w:rsidRPr="00BE42A4">
        <w:rPr>
          <w:rFonts w:cstheme="minorHAnsi"/>
          <w:color w:val="000000"/>
          <w:lang w:eastAsia="en-IN"/>
        </w:rPr>
        <w:t xml:space="preserve">During Errors, the error files will be received by </w:t>
      </w:r>
      <w:proofErr w:type="spellStart"/>
      <w:r w:rsidRPr="00BE42A4">
        <w:rPr>
          <w:rFonts w:cstheme="minorHAnsi"/>
          <w:color w:val="000000"/>
          <w:lang w:eastAsia="en-IN"/>
        </w:rPr>
        <w:t>SeeBurger</w:t>
      </w:r>
      <w:proofErr w:type="spellEnd"/>
      <w:r w:rsidRPr="00BE42A4">
        <w:rPr>
          <w:rFonts w:cstheme="minorHAnsi"/>
          <w:color w:val="000000"/>
          <w:lang w:eastAsia="en-IN"/>
        </w:rPr>
        <w:t xml:space="preserve"> in the below format and send to SAP for correction. </w:t>
      </w:r>
    </w:p>
    <w:p w14:paraId="06C36ADB" w14:textId="77777777" w:rsidR="005D1C67" w:rsidRPr="00BE42A4" w:rsidRDefault="005D1C67" w:rsidP="00595200">
      <w:pPr>
        <w:pStyle w:val="ListParagraph"/>
        <w:numPr>
          <w:ilvl w:val="0"/>
          <w:numId w:val="18"/>
        </w:numPr>
        <w:overflowPunct/>
        <w:autoSpaceDE/>
        <w:autoSpaceDN/>
        <w:adjustRightInd/>
        <w:spacing w:after="160" w:line="259" w:lineRule="auto"/>
        <w:jc w:val="both"/>
        <w:textAlignment w:val="auto"/>
        <w:rPr>
          <w:rFonts w:cstheme="minorHAnsi"/>
          <w:color w:val="000000"/>
          <w:lang w:eastAsia="en-IN"/>
        </w:rPr>
      </w:pPr>
      <w:r w:rsidRPr="00BE42A4">
        <w:rPr>
          <w:rFonts w:cstheme="minorHAnsi"/>
          <w:color w:val="000000"/>
          <w:lang w:eastAsia="en-IN"/>
        </w:rPr>
        <w:t>Filename</w:t>
      </w:r>
    </w:p>
    <w:p w14:paraId="11E705B0" w14:textId="77777777" w:rsidR="005D1C67" w:rsidRPr="00BE42A4" w:rsidRDefault="005D1C67" w:rsidP="00595200">
      <w:pPr>
        <w:pStyle w:val="ListParagraph"/>
        <w:numPr>
          <w:ilvl w:val="0"/>
          <w:numId w:val="18"/>
        </w:numPr>
        <w:overflowPunct/>
        <w:autoSpaceDE/>
        <w:autoSpaceDN/>
        <w:adjustRightInd/>
        <w:spacing w:after="160" w:line="259" w:lineRule="auto"/>
        <w:jc w:val="both"/>
        <w:textAlignment w:val="auto"/>
        <w:rPr>
          <w:rFonts w:cstheme="minorHAnsi"/>
          <w:color w:val="000000"/>
          <w:lang w:eastAsia="en-IN"/>
        </w:rPr>
      </w:pPr>
      <w:r w:rsidRPr="00BE42A4">
        <w:rPr>
          <w:rFonts w:cstheme="minorHAnsi"/>
          <w:color w:val="000000"/>
          <w:lang w:eastAsia="en-IN"/>
        </w:rPr>
        <w:t>Complete error record information (All the field values)</w:t>
      </w:r>
    </w:p>
    <w:p w14:paraId="66D1F844" w14:textId="77777777" w:rsidR="005D1C67" w:rsidRPr="00BE42A4" w:rsidRDefault="005D1C67" w:rsidP="00595200">
      <w:pPr>
        <w:pStyle w:val="ListParagraph"/>
        <w:numPr>
          <w:ilvl w:val="0"/>
          <w:numId w:val="18"/>
        </w:numPr>
        <w:overflowPunct/>
        <w:autoSpaceDE/>
        <w:autoSpaceDN/>
        <w:adjustRightInd/>
        <w:spacing w:after="160" w:line="259" w:lineRule="auto"/>
        <w:jc w:val="both"/>
        <w:textAlignment w:val="auto"/>
        <w:rPr>
          <w:rFonts w:cstheme="minorHAnsi"/>
          <w:color w:val="000000"/>
          <w:lang w:eastAsia="en-IN"/>
        </w:rPr>
      </w:pPr>
      <w:r w:rsidRPr="00BE42A4">
        <w:rPr>
          <w:rFonts w:cstheme="minorHAnsi"/>
          <w:color w:val="000000"/>
          <w:lang w:eastAsia="en-IN"/>
        </w:rPr>
        <w:t xml:space="preserve">Error Description </w:t>
      </w:r>
    </w:p>
    <w:p w14:paraId="202E45E9" w14:textId="77777777" w:rsidR="005D1C67" w:rsidRPr="00BE42A4" w:rsidRDefault="005D1C67" w:rsidP="005D1C67">
      <w:pPr>
        <w:jc w:val="both"/>
        <w:rPr>
          <w:rFonts w:cstheme="minorHAnsi"/>
          <w:color w:val="000000"/>
          <w:lang w:eastAsia="en-IN"/>
        </w:rPr>
      </w:pPr>
      <w:r w:rsidRPr="00BE42A4">
        <w:rPr>
          <w:rFonts w:cstheme="minorHAnsi"/>
          <w:color w:val="000000"/>
          <w:highlight w:val="yellow"/>
          <w:lang w:eastAsia="en-IN"/>
        </w:rPr>
        <w:t>Once the error is corrected, SAP will be sending the corrected records (ONLY) to JDA</w:t>
      </w:r>
      <w:r w:rsidRPr="00BE42A4">
        <w:rPr>
          <w:rFonts w:cstheme="minorHAnsi"/>
          <w:color w:val="000000"/>
          <w:lang w:eastAsia="en-IN"/>
        </w:rPr>
        <w:t xml:space="preserve">. When the files are picked up from AL11 folders and while receiving error files, SAP will be alerted by </w:t>
      </w:r>
      <w:proofErr w:type="spellStart"/>
      <w:r w:rsidRPr="00BE42A4">
        <w:rPr>
          <w:rFonts w:cstheme="minorHAnsi"/>
          <w:color w:val="000000"/>
          <w:lang w:eastAsia="en-IN"/>
        </w:rPr>
        <w:t>SeeBurger</w:t>
      </w:r>
      <w:proofErr w:type="spellEnd"/>
      <w:r w:rsidRPr="00BE42A4">
        <w:rPr>
          <w:rFonts w:cstheme="minorHAnsi"/>
          <w:color w:val="000000"/>
          <w:lang w:eastAsia="en-IN"/>
        </w:rPr>
        <w:t xml:space="preserve"> using E-Mails. </w:t>
      </w:r>
    </w:p>
    <w:p w14:paraId="2A3CC321" w14:textId="77777777" w:rsidR="005D1C67" w:rsidRDefault="005D1C67" w:rsidP="005D1C67">
      <w:pPr>
        <w:rPr>
          <w:rFonts w:cs="Arial"/>
          <w:b/>
          <w:u w:val="single"/>
        </w:rPr>
      </w:pPr>
      <w:r w:rsidRPr="00BE42A4">
        <w:rPr>
          <w:rFonts w:cstheme="minorHAnsi"/>
          <w:color w:val="000000"/>
          <w:lang w:eastAsia="en-IN"/>
        </w:rPr>
        <w:t xml:space="preserve">The data files will be archived in </w:t>
      </w:r>
      <w:proofErr w:type="spellStart"/>
      <w:r w:rsidRPr="00BE42A4">
        <w:rPr>
          <w:rFonts w:cstheme="minorHAnsi"/>
          <w:color w:val="000000"/>
          <w:lang w:eastAsia="en-IN"/>
        </w:rPr>
        <w:t>SeeBurger</w:t>
      </w:r>
      <w:proofErr w:type="spellEnd"/>
      <w:r w:rsidRPr="00BE42A4">
        <w:rPr>
          <w:rFonts w:cstheme="minorHAnsi"/>
          <w:color w:val="000000"/>
          <w:lang w:eastAsia="en-IN"/>
        </w:rPr>
        <w:t xml:space="preserve"> Server for a period of 3 to 6 months depending on the volume and GIS-SAP team will have access to the processed file location in </w:t>
      </w:r>
      <w:proofErr w:type="spellStart"/>
      <w:r w:rsidRPr="00BE42A4">
        <w:rPr>
          <w:rFonts w:cstheme="minorHAnsi"/>
          <w:color w:val="000000"/>
          <w:lang w:eastAsia="en-IN"/>
        </w:rPr>
        <w:t>SeeBurger</w:t>
      </w:r>
      <w:proofErr w:type="spellEnd"/>
      <w:r w:rsidRPr="00BE42A4">
        <w:rPr>
          <w:rFonts w:cstheme="minorHAnsi"/>
          <w:color w:val="000000"/>
          <w:lang w:eastAsia="en-IN"/>
        </w:rPr>
        <w:t xml:space="preserve"> for error handling and future reference.</w:t>
      </w:r>
    </w:p>
    <w:p w14:paraId="78168767" w14:textId="77777777" w:rsidR="005D1C67" w:rsidRDefault="005D1C67" w:rsidP="005D1C67">
      <w:pPr>
        <w:rPr>
          <w:lang w:val="en-GB"/>
        </w:rPr>
      </w:pPr>
    </w:p>
    <w:p w14:paraId="13556006" w14:textId="77777777" w:rsidR="005D1C67" w:rsidRDefault="005D1C67" w:rsidP="00595200">
      <w:pPr>
        <w:pStyle w:val="Heading2"/>
        <w:numPr>
          <w:ilvl w:val="1"/>
          <w:numId w:val="21"/>
        </w:numPr>
        <w:pBdr>
          <w:top w:val="none" w:sz="0" w:space="0" w:color="auto"/>
        </w:pBdr>
        <w:overflowPunct/>
        <w:autoSpaceDE/>
        <w:autoSpaceDN/>
        <w:adjustRightInd/>
        <w:spacing w:after="0"/>
        <w:textAlignment w:val="auto"/>
        <w:rPr>
          <w:rFonts w:cs="Arial"/>
          <w:lang w:val="en-GB"/>
        </w:rPr>
      </w:pPr>
      <w:bookmarkStart w:id="28" w:name="_Toc39685701"/>
      <w:r>
        <w:rPr>
          <w:rFonts w:cs="Arial"/>
          <w:lang w:val="en-GB"/>
        </w:rPr>
        <w:t>Data Retention</w:t>
      </w:r>
      <w:bookmarkEnd w:id="28"/>
    </w:p>
    <w:p w14:paraId="4D518558" w14:textId="77777777" w:rsidR="005D1C67" w:rsidRDefault="005D1C67" w:rsidP="005D1C67">
      <w:pPr>
        <w:rPr>
          <w:lang w:val="en-GB"/>
        </w:rPr>
      </w:pPr>
    </w:p>
    <w:p w14:paraId="4B755F87" w14:textId="77777777" w:rsidR="005D1C67" w:rsidRDefault="005D1C67" w:rsidP="005D1C67">
      <w:pPr>
        <w:rPr>
          <w:lang w:val="en-GB"/>
        </w:rPr>
      </w:pPr>
      <w:r w:rsidRPr="003D62C1">
        <w:rPr>
          <w:lang w:val="en-GB"/>
        </w:rPr>
        <w:t xml:space="preserve">Data will be placed in </w:t>
      </w:r>
      <w:proofErr w:type="spellStart"/>
      <w:r w:rsidRPr="003D62C1">
        <w:rPr>
          <w:lang w:val="en-GB"/>
        </w:rPr>
        <w:t>seeburger</w:t>
      </w:r>
      <w:proofErr w:type="spellEnd"/>
      <w:r w:rsidRPr="003D62C1">
        <w:rPr>
          <w:lang w:val="en-GB"/>
        </w:rPr>
        <w:t xml:space="preserve"> for 3 month</w:t>
      </w:r>
    </w:p>
    <w:p w14:paraId="70DEA0B9" w14:textId="77777777" w:rsidR="005D1C67" w:rsidRPr="000872B9" w:rsidRDefault="005D1C67" w:rsidP="005D1C67">
      <w:pPr>
        <w:rPr>
          <w:lang w:val="en-GB"/>
        </w:rPr>
      </w:pPr>
      <w:r>
        <w:rPr>
          <w:lang w:val="en-GB"/>
        </w:rPr>
        <w:t>Output data will not be stored in SAP ECC.</w:t>
      </w:r>
    </w:p>
    <w:p w14:paraId="27C8BB84" w14:textId="77777777" w:rsidR="005D1C67" w:rsidRDefault="005D1C67" w:rsidP="00595200">
      <w:pPr>
        <w:pStyle w:val="Heading2"/>
        <w:numPr>
          <w:ilvl w:val="1"/>
          <w:numId w:val="21"/>
        </w:numPr>
        <w:pBdr>
          <w:top w:val="none" w:sz="0" w:space="0" w:color="auto"/>
        </w:pBdr>
        <w:overflowPunct/>
        <w:autoSpaceDE/>
        <w:autoSpaceDN/>
        <w:adjustRightInd/>
        <w:spacing w:after="0"/>
        <w:textAlignment w:val="auto"/>
        <w:rPr>
          <w:rFonts w:cs="Arial"/>
          <w:lang w:val="en-GB"/>
        </w:rPr>
      </w:pPr>
      <w:bookmarkStart w:id="29" w:name="_Toc39685702"/>
      <w:proofErr w:type="spellStart"/>
      <w:r>
        <w:rPr>
          <w:rFonts w:cs="Arial"/>
          <w:lang w:val="en-GB"/>
        </w:rPr>
        <w:lastRenderedPageBreak/>
        <w:t>SeeBurger</w:t>
      </w:r>
      <w:proofErr w:type="spellEnd"/>
      <w:r>
        <w:rPr>
          <w:rFonts w:cs="Arial"/>
          <w:lang w:val="en-GB"/>
        </w:rPr>
        <w:t xml:space="preserve"> integration details</w:t>
      </w:r>
      <w:bookmarkEnd w:id="29"/>
    </w:p>
    <w:p w14:paraId="4F928191" w14:textId="77777777" w:rsidR="005D1C67" w:rsidRPr="008065FB" w:rsidRDefault="005D1C67" w:rsidP="000872B9">
      <w:pPr>
        <w:rPr>
          <w:lang w:val="en-GB"/>
        </w:rPr>
      </w:pPr>
    </w:p>
    <w:p w14:paraId="4C4D40B5" w14:textId="4AB84CB3" w:rsidR="008044BE" w:rsidRPr="008065FB" w:rsidRDefault="008044BE">
      <w:pPr>
        <w:overflowPunct/>
        <w:autoSpaceDE/>
        <w:autoSpaceDN/>
        <w:adjustRightInd/>
        <w:spacing w:after="0"/>
        <w:textAlignment w:val="auto"/>
        <w:rPr>
          <w:lang w:val="en-GB"/>
        </w:rPr>
      </w:pPr>
      <w:r w:rsidRPr="008065FB">
        <w:rPr>
          <w:lang w:val="en-GB"/>
        </w:rPr>
        <w:br w:type="page"/>
      </w:r>
    </w:p>
    <w:p w14:paraId="1A10FF47" w14:textId="62C6DB9A" w:rsidR="008044BE" w:rsidRPr="008065FB" w:rsidRDefault="008423ED" w:rsidP="008044BE">
      <w:pPr>
        <w:pStyle w:val="Heading1"/>
        <w:numPr>
          <w:ilvl w:val="0"/>
          <w:numId w:val="2"/>
        </w:numPr>
        <w:pBdr>
          <w:top w:val="none" w:sz="0" w:space="0" w:color="auto"/>
        </w:pBdr>
        <w:shd w:val="clear" w:color="auto" w:fill="C0C0C0"/>
        <w:rPr>
          <w:rFonts w:cs="Arial"/>
          <w:lang w:val="en-GB"/>
        </w:rPr>
      </w:pPr>
      <w:bookmarkStart w:id="30" w:name="_Toc40712689"/>
      <w:r w:rsidRPr="008065FB">
        <w:rPr>
          <w:rFonts w:cs="Arial"/>
          <w:lang w:val="en-GB"/>
        </w:rPr>
        <w:lastRenderedPageBreak/>
        <w:t xml:space="preserve">Inbound </w:t>
      </w:r>
      <w:r w:rsidR="007740D8" w:rsidRPr="008065FB">
        <w:rPr>
          <w:rFonts w:cs="Arial"/>
          <w:lang w:val="en-GB"/>
        </w:rPr>
        <w:t>to JDA Mapping</w:t>
      </w:r>
      <w:bookmarkEnd w:id="30"/>
    </w:p>
    <w:p w14:paraId="68177C1E" w14:textId="043B3050" w:rsidR="00FA1A2D" w:rsidRPr="008065FB" w:rsidRDefault="00FA1A2D" w:rsidP="00FA1A2D">
      <w:pPr>
        <w:overflowPunct/>
        <w:autoSpaceDE/>
        <w:autoSpaceDN/>
        <w:adjustRightInd/>
        <w:spacing w:after="0"/>
        <w:textAlignment w:val="auto"/>
        <w:rPr>
          <w:rFonts w:cs="Arial"/>
        </w:rPr>
      </w:pPr>
      <w:r w:rsidRPr="008065FB">
        <w:rPr>
          <w:rFonts w:cs="Arial"/>
        </w:rPr>
        <w:t xml:space="preserve">With this interface, </w:t>
      </w:r>
      <w:r w:rsidR="00BE1696" w:rsidRPr="008065FB">
        <w:rPr>
          <w:rFonts w:cs="Arial"/>
        </w:rPr>
        <w:t>Production Method</w:t>
      </w:r>
      <w:r w:rsidR="00085C1E" w:rsidRPr="008065FB">
        <w:rPr>
          <w:rFonts w:cs="Arial"/>
        </w:rPr>
        <w:t xml:space="preserve"> </w:t>
      </w:r>
      <w:r w:rsidRPr="008065FB">
        <w:rPr>
          <w:rFonts w:cs="Arial"/>
        </w:rPr>
        <w:t xml:space="preserve">data which is available as flat files in AS2 folder </w:t>
      </w:r>
      <w:r w:rsidR="00085C1E" w:rsidRPr="008065FB">
        <w:rPr>
          <w:rFonts w:cs="Arial"/>
        </w:rPr>
        <w:t xml:space="preserve">from SAP </w:t>
      </w:r>
      <w:r w:rsidRPr="008065FB">
        <w:rPr>
          <w:rFonts w:cs="Arial"/>
        </w:rPr>
        <w:t xml:space="preserve">will be first loaded on to JDA Staging Schema and then the data will be moved from JDA Staging Schema </w:t>
      </w:r>
      <w:r w:rsidR="008B35B8" w:rsidRPr="008065FB">
        <w:rPr>
          <w:rFonts w:cs="Arial"/>
        </w:rPr>
        <w:t xml:space="preserve">(IGPMGR) </w:t>
      </w:r>
      <w:r w:rsidRPr="008065FB">
        <w:rPr>
          <w:rFonts w:cs="Arial"/>
        </w:rPr>
        <w:t xml:space="preserve">to JDA </w:t>
      </w:r>
      <w:r w:rsidR="008B35B8" w:rsidRPr="008065FB">
        <w:rPr>
          <w:rFonts w:cs="Arial"/>
        </w:rPr>
        <w:t xml:space="preserve">Destination </w:t>
      </w:r>
      <w:r w:rsidRPr="008065FB">
        <w:rPr>
          <w:rFonts w:cs="Arial"/>
        </w:rPr>
        <w:t>Schema</w:t>
      </w:r>
      <w:r w:rsidR="008B35B8" w:rsidRPr="008065FB">
        <w:rPr>
          <w:rFonts w:cs="Arial"/>
        </w:rPr>
        <w:t xml:space="preserve"> (SCPOMGR)</w:t>
      </w:r>
      <w:r w:rsidRPr="008065FB">
        <w:rPr>
          <w:rFonts w:cs="Arial"/>
        </w:rPr>
        <w:t>.</w:t>
      </w:r>
    </w:p>
    <w:p w14:paraId="0528C648" w14:textId="1FF76FA8" w:rsidR="00422333" w:rsidRPr="008065FB" w:rsidRDefault="007C24F3" w:rsidP="00595200">
      <w:pPr>
        <w:pStyle w:val="Heading2"/>
        <w:numPr>
          <w:ilvl w:val="1"/>
          <w:numId w:val="9"/>
        </w:numPr>
        <w:pBdr>
          <w:top w:val="none" w:sz="0" w:space="0" w:color="auto"/>
        </w:pBdr>
        <w:overflowPunct/>
        <w:autoSpaceDE/>
        <w:autoSpaceDN/>
        <w:adjustRightInd/>
        <w:spacing w:after="0"/>
        <w:textAlignment w:val="auto"/>
        <w:rPr>
          <w:rFonts w:cs="Arial"/>
          <w:lang w:val="en-GB"/>
        </w:rPr>
      </w:pPr>
      <w:bookmarkStart w:id="31" w:name="_Toc40712690"/>
      <w:r w:rsidRPr="008065FB">
        <w:rPr>
          <w:rFonts w:cs="Arial"/>
          <w:lang w:val="en-GB"/>
        </w:rPr>
        <w:t>I</w:t>
      </w:r>
      <w:r w:rsidR="00422333" w:rsidRPr="008065FB">
        <w:rPr>
          <w:rFonts w:cs="Arial"/>
          <w:lang w:val="en-GB"/>
        </w:rPr>
        <w:t>nput file specification</w:t>
      </w:r>
      <w:bookmarkEnd w:id="31"/>
    </w:p>
    <w:p w14:paraId="1CCF91EC" w14:textId="60D44B84" w:rsidR="00A05D6B" w:rsidRPr="008065FB" w:rsidRDefault="00A05D6B" w:rsidP="00A05D6B">
      <w:pPr>
        <w:rPr>
          <w:lang w:val="en-GB"/>
        </w:rPr>
      </w:pPr>
    </w:p>
    <w:p w14:paraId="6BEE7019" w14:textId="542F0D49" w:rsidR="00FD00D8" w:rsidRPr="008065FB" w:rsidRDefault="00D443A7" w:rsidP="00A05D6B">
      <w:pPr>
        <w:rPr>
          <w:lang w:val="en-GB"/>
        </w:rPr>
      </w:pPr>
      <w:r w:rsidRPr="008065FB">
        <w:rPr>
          <w:lang w:val="en-GB"/>
        </w:rPr>
        <w:t>Production Method</w:t>
      </w:r>
      <w:r w:rsidR="001A6590" w:rsidRPr="008065FB">
        <w:rPr>
          <w:lang w:val="en-GB"/>
        </w:rPr>
        <w:t xml:space="preserve"> d</w:t>
      </w:r>
      <w:r w:rsidR="00B85767" w:rsidRPr="008065FB">
        <w:rPr>
          <w:lang w:val="en-GB"/>
        </w:rPr>
        <w:t>ata from SAP to JDA will be available as flat files</w:t>
      </w:r>
      <w:r w:rsidR="001A6590" w:rsidRPr="008065FB">
        <w:rPr>
          <w:lang w:val="en-GB"/>
        </w:rPr>
        <w:t xml:space="preserve">. Below are details regarding </w:t>
      </w:r>
      <w:r w:rsidR="00F0005C" w:rsidRPr="008065FB">
        <w:rPr>
          <w:lang w:val="en-GB"/>
        </w:rPr>
        <w:t xml:space="preserve">naming and format of the </w:t>
      </w:r>
      <w:r w:rsidR="00FD00D8" w:rsidRPr="008065FB">
        <w:rPr>
          <w:lang w:val="en-GB"/>
        </w:rPr>
        <w:t>inbound file.</w:t>
      </w:r>
    </w:p>
    <w:p w14:paraId="36ABC53E" w14:textId="62C74166" w:rsidR="00AC1BC4" w:rsidRPr="008065FB" w:rsidRDefault="002205F5" w:rsidP="00AC1BC4">
      <w:r w:rsidRPr="008065FB">
        <w:rPr>
          <w:lang w:val="en-GB"/>
        </w:rPr>
        <w:t xml:space="preserve">Inbound file will be received as </w:t>
      </w:r>
      <w:r w:rsidRPr="008065FB">
        <w:t>JDA_</w:t>
      </w:r>
      <w:r w:rsidR="00CD5108" w:rsidRPr="008065FB">
        <w:t>PRODMETHOD</w:t>
      </w:r>
      <w:r w:rsidRPr="008065FB">
        <w:t>_</w:t>
      </w:r>
      <w:r w:rsidR="00BD319E" w:rsidRPr="008065FB">
        <w:t>&lt;TIMESTAMP&gt;</w:t>
      </w:r>
      <w:r w:rsidRPr="008065FB">
        <w:t xml:space="preserve">.txt. </w:t>
      </w:r>
      <w:r w:rsidR="00BD319E" w:rsidRPr="008065FB">
        <w:t>TIMESTAMP represent the time when the data is extracted in SAP System</w:t>
      </w:r>
      <w:r w:rsidR="00AC1BC4" w:rsidRPr="008065FB">
        <w:t>.</w:t>
      </w:r>
    </w:p>
    <w:p w14:paraId="57835FEA" w14:textId="5B78719F" w:rsidR="002205F5" w:rsidRPr="008065FB" w:rsidRDefault="002205F5" w:rsidP="00A05D6B"/>
    <w:p w14:paraId="6E21B9F0" w14:textId="6085C9BC" w:rsidR="003B1DB1" w:rsidRPr="008065FB" w:rsidRDefault="003B1DB1" w:rsidP="00A05D6B">
      <w:r w:rsidRPr="008065FB">
        <w:t>Below are the details regarding format of the file content.</w:t>
      </w:r>
    </w:p>
    <w:p w14:paraId="351B29A7" w14:textId="37510480" w:rsidR="00A05D6B" w:rsidRPr="008065FB" w:rsidRDefault="00A05D6B" w:rsidP="00A05D6B">
      <w:pPr>
        <w:pStyle w:val="ACN-PrL3"/>
        <w:rPr>
          <w:b w:val="0"/>
          <w:sz w:val="20"/>
          <w:szCs w:val="20"/>
        </w:rPr>
      </w:pPr>
      <w:r w:rsidRPr="008065FB">
        <w:rPr>
          <w:b w:val="0"/>
          <w:sz w:val="20"/>
          <w:szCs w:val="20"/>
        </w:rPr>
        <w:t>JDA_</w:t>
      </w:r>
      <w:r w:rsidR="00CD5108" w:rsidRPr="008065FB">
        <w:rPr>
          <w:b w:val="0"/>
          <w:sz w:val="20"/>
          <w:szCs w:val="20"/>
        </w:rPr>
        <w:t>PRODMETHOD</w:t>
      </w:r>
      <w:r w:rsidRPr="008065FB">
        <w:rPr>
          <w:b w:val="0"/>
          <w:sz w:val="20"/>
          <w:szCs w:val="20"/>
        </w:rPr>
        <w:t>_</w:t>
      </w:r>
      <w:r w:rsidR="00BD319E" w:rsidRPr="008065FB">
        <w:rPr>
          <w:b w:val="0"/>
          <w:sz w:val="20"/>
          <w:szCs w:val="20"/>
        </w:rPr>
        <w:t>&lt;TIMESTAMP&gt;</w:t>
      </w:r>
      <w:r w:rsidRPr="008065FB">
        <w:rPr>
          <w:b w:val="0"/>
          <w:sz w:val="20"/>
          <w:szCs w:val="20"/>
        </w:rPr>
        <w:t>.txt</w:t>
      </w:r>
    </w:p>
    <w:p w14:paraId="6E19B47F" w14:textId="77777777" w:rsidR="00A05D6B" w:rsidRPr="008065FB" w:rsidRDefault="00A05D6B" w:rsidP="00595200">
      <w:pPr>
        <w:pStyle w:val="ACN-PrL3"/>
        <w:numPr>
          <w:ilvl w:val="0"/>
          <w:numId w:val="3"/>
        </w:numPr>
        <w:rPr>
          <w:b w:val="0"/>
          <w:sz w:val="20"/>
          <w:szCs w:val="20"/>
        </w:rPr>
      </w:pPr>
      <w:r w:rsidRPr="008065FB">
        <w:rPr>
          <w:b w:val="0"/>
          <w:sz w:val="20"/>
          <w:szCs w:val="20"/>
        </w:rPr>
        <w:t>Field delimiter: “~” (tilde) character</w:t>
      </w:r>
    </w:p>
    <w:p w14:paraId="6B2E5B41" w14:textId="77777777" w:rsidR="00A05D6B" w:rsidRPr="008065FB" w:rsidRDefault="00A05D6B" w:rsidP="00595200">
      <w:pPr>
        <w:pStyle w:val="ACN-PrL3"/>
        <w:numPr>
          <w:ilvl w:val="0"/>
          <w:numId w:val="3"/>
        </w:numPr>
        <w:rPr>
          <w:b w:val="0"/>
          <w:sz w:val="20"/>
          <w:szCs w:val="20"/>
        </w:rPr>
      </w:pPr>
      <w:r w:rsidRPr="008065FB">
        <w:rPr>
          <w:b w:val="0"/>
          <w:sz w:val="20"/>
          <w:szCs w:val="20"/>
        </w:rPr>
        <w:t>Text file</w:t>
      </w:r>
    </w:p>
    <w:p w14:paraId="6C6FB4D6" w14:textId="29F0D0CA" w:rsidR="00A05D6B" w:rsidRPr="008065FB" w:rsidRDefault="00A05D6B" w:rsidP="00595200">
      <w:pPr>
        <w:pStyle w:val="ACN-PrL3"/>
        <w:numPr>
          <w:ilvl w:val="0"/>
          <w:numId w:val="3"/>
        </w:numPr>
        <w:rPr>
          <w:b w:val="0"/>
          <w:sz w:val="20"/>
          <w:szCs w:val="20"/>
        </w:rPr>
      </w:pPr>
      <w:r w:rsidRPr="008065FB">
        <w:rPr>
          <w:b w:val="0"/>
          <w:sz w:val="20"/>
          <w:szCs w:val="20"/>
        </w:rPr>
        <w:t>There will be a header record with the following fields, separated by delimiter “~”. Data records has field information as per the header record</w:t>
      </w:r>
    </w:p>
    <w:p w14:paraId="1686A33C" w14:textId="564E0BAE" w:rsidR="00C95F92" w:rsidRPr="008065FB" w:rsidRDefault="005F16AA" w:rsidP="00595200">
      <w:pPr>
        <w:pStyle w:val="ACN-PrL3"/>
        <w:numPr>
          <w:ilvl w:val="0"/>
          <w:numId w:val="3"/>
        </w:numPr>
        <w:rPr>
          <w:b w:val="0"/>
          <w:sz w:val="20"/>
          <w:szCs w:val="20"/>
        </w:rPr>
      </w:pPr>
      <w:proofErr w:type="spellStart"/>
      <w:r w:rsidRPr="008065FB">
        <w:rPr>
          <w:b w:val="0"/>
          <w:sz w:val="20"/>
          <w:szCs w:val="20"/>
        </w:rPr>
        <w:t>Seeburger</w:t>
      </w:r>
      <w:proofErr w:type="spellEnd"/>
      <w:r w:rsidRPr="008065FB">
        <w:rPr>
          <w:b w:val="0"/>
          <w:sz w:val="20"/>
          <w:szCs w:val="20"/>
        </w:rPr>
        <w:t xml:space="preserve"> team to use ‘</w:t>
      </w:r>
      <w:r w:rsidRPr="008065FB">
        <w:rPr>
          <w:b w:val="0"/>
          <w:color w:val="000000"/>
          <w:sz w:val="20"/>
          <w:szCs w:val="20"/>
        </w:rPr>
        <w:t>Interface Header Fields’ to create the header on the file.</w:t>
      </w:r>
    </w:p>
    <w:tbl>
      <w:tblPr>
        <w:tblW w:w="6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5"/>
        <w:gridCol w:w="3465"/>
      </w:tblGrid>
      <w:tr w:rsidR="005F16AA" w:rsidRPr="008065FB" w14:paraId="10C02CE8" w14:textId="77777777" w:rsidTr="00E755ED">
        <w:trPr>
          <w:trHeight w:val="257"/>
          <w:jc w:val="center"/>
        </w:trPr>
        <w:tc>
          <w:tcPr>
            <w:tcW w:w="3465" w:type="dxa"/>
            <w:shd w:val="clear" w:color="auto" w:fill="FF0000"/>
          </w:tcPr>
          <w:p w14:paraId="344D3AA0" w14:textId="0F7B898B" w:rsidR="005F16AA" w:rsidRPr="008065FB" w:rsidRDefault="005F16AA" w:rsidP="005F16AA">
            <w:pPr>
              <w:overflowPunct/>
              <w:autoSpaceDE/>
              <w:autoSpaceDN/>
              <w:adjustRightInd/>
              <w:spacing w:after="0"/>
              <w:textAlignment w:val="auto"/>
              <w:rPr>
                <w:rFonts w:cs="Arial"/>
                <w:b/>
                <w:bCs/>
                <w:color w:val="FFFFFF" w:themeColor="background1"/>
              </w:rPr>
            </w:pPr>
            <w:r w:rsidRPr="008065FB">
              <w:rPr>
                <w:rFonts w:cs="Arial"/>
                <w:b/>
                <w:bCs/>
                <w:color w:val="FFFFFF" w:themeColor="background1"/>
              </w:rPr>
              <w:t>Interface Header Fields</w:t>
            </w:r>
          </w:p>
        </w:tc>
        <w:tc>
          <w:tcPr>
            <w:tcW w:w="3465" w:type="dxa"/>
            <w:shd w:val="clear" w:color="auto" w:fill="FF0000"/>
            <w:noWrap/>
            <w:hideMark/>
          </w:tcPr>
          <w:p w14:paraId="1479690F" w14:textId="33B41C1A" w:rsidR="005F16AA" w:rsidRPr="008065FB" w:rsidRDefault="005F16AA" w:rsidP="005F16AA">
            <w:pPr>
              <w:overflowPunct/>
              <w:autoSpaceDE/>
              <w:autoSpaceDN/>
              <w:adjustRightInd/>
              <w:spacing w:after="0"/>
              <w:textAlignment w:val="auto"/>
              <w:rPr>
                <w:rFonts w:cs="Arial"/>
                <w:b/>
                <w:bCs/>
                <w:color w:val="FFFFFF" w:themeColor="background1"/>
              </w:rPr>
            </w:pPr>
            <w:r w:rsidRPr="008065FB">
              <w:rPr>
                <w:rFonts w:cs="Arial"/>
                <w:b/>
                <w:bCs/>
                <w:color w:val="FFFFFF" w:themeColor="background1"/>
              </w:rPr>
              <w:t>Description</w:t>
            </w:r>
          </w:p>
        </w:tc>
      </w:tr>
      <w:tr w:rsidR="00D552B5" w:rsidRPr="008065FB" w14:paraId="66282057"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10902BBB" w14:textId="38DC1904" w:rsidR="00D552B5" w:rsidRPr="008065FB" w:rsidRDefault="00D552B5" w:rsidP="00D552B5">
            <w:pPr>
              <w:overflowPunct/>
              <w:autoSpaceDE/>
              <w:autoSpaceDN/>
              <w:adjustRightInd/>
              <w:spacing w:after="0"/>
              <w:textAlignment w:val="auto"/>
              <w:rPr>
                <w:rFonts w:cs="Arial"/>
                <w:color w:val="000000"/>
              </w:rPr>
            </w:pPr>
            <w:r w:rsidRPr="008065FB">
              <w:rPr>
                <w:rFonts w:cs="Arial"/>
                <w:color w:val="000000"/>
                <w:sz w:val="18"/>
                <w:szCs w:val="18"/>
              </w:rPr>
              <w:t>ITEM</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37878C8F" w14:textId="5FE93481" w:rsidR="00D552B5" w:rsidRPr="008065FB" w:rsidRDefault="00D552B5" w:rsidP="00D552B5">
            <w:pPr>
              <w:overflowPunct/>
              <w:autoSpaceDE/>
              <w:autoSpaceDN/>
              <w:adjustRightInd/>
              <w:spacing w:after="0"/>
              <w:textAlignment w:val="auto"/>
              <w:rPr>
                <w:rFonts w:cs="Arial"/>
                <w:color w:val="000000"/>
              </w:rPr>
            </w:pPr>
            <w:r w:rsidRPr="008065FB">
              <w:rPr>
                <w:rFonts w:cs="Arial"/>
                <w:color w:val="000000"/>
              </w:rPr>
              <w:t>Material Number</w:t>
            </w:r>
          </w:p>
        </w:tc>
      </w:tr>
      <w:tr w:rsidR="00D552B5" w:rsidRPr="008065FB" w14:paraId="02D3C182"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53D2FCE5" w14:textId="6EB88BF6" w:rsidR="00D552B5" w:rsidRPr="008065FB" w:rsidRDefault="00D552B5" w:rsidP="00D552B5">
            <w:pPr>
              <w:overflowPunct/>
              <w:autoSpaceDE/>
              <w:autoSpaceDN/>
              <w:adjustRightInd/>
              <w:spacing w:after="0"/>
              <w:textAlignment w:val="auto"/>
              <w:rPr>
                <w:rFonts w:cs="Arial"/>
                <w:color w:val="000000"/>
              </w:rPr>
            </w:pPr>
            <w:r w:rsidRPr="008065FB">
              <w:rPr>
                <w:rFonts w:cs="Arial"/>
                <w:color w:val="000000"/>
                <w:sz w:val="18"/>
                <w:szCs w:val="18"/>
              </w:rPr>
              <w:t>LOC</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2C6D9401" w14:textId="5F86DCD7" w:rsidR="00D552B5" w:rsidRPr="008065FB" w:rsidRDefault="00D552B5" w:rsidP="00D552B5">
            <w:pPr>
              <w:overflowPunct/>
              <w:autoSpaceDE/>
              <w:autoSpaceDN/>
              <w:adjustRightInd/>
              <w:spacing w:after="0"/>
              <w:textAlignment w:val="auto"/>
              <w:rPr>
                <w:rFonts w:cs="Arial"/>
                <w:color w:val="000000"/>
              </w:rPr>
            </w:pPr>
            <w:r w:rsidRPr="008065FB">
              <w:rPr>
                <w:rFonts w:cs="Arial"/>
                <w:color w:val="000000"/>
              </w:rPr>
              <w:t>Plant Code</w:t>
            </w:r>
          </w:p>
        </w:tc>
      </w:tr>
      <w:tr w:rsidR="007E4F37" w:rsidRPr="008065FB" w14:paraId="4B94700F"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1DA04155" w14:textId="68B94699" w:rsidR="007E4F37" w:rsidRPr="008065FB" w:rsidRDefault="007E4F37" w:rsidP="007E4F37">
            <w:pPr>
              <w:overflowPunct/>
              <w:autoSpaceDE/>
              <w:autoSpaceDN/>
              <w:adjustRightInd/>
              <w:spacing w:after="0"/>
              <w:textAlignment w:val="auto"/>
              <w:rPr>
                <w:rFonts w:cs="Arial"/>
                <w:color w:val="000000"/>
                <w:sz w:val="18"/>
                <w:szCs w:val="18"/>
              </w:rPr>
            </w:pPr>
            <w:r w:rsidRPr="008065FB">
              <w:rPr>
                <w:rFonts w:cs="Arial"/>
                <w:color w:val="000000"/>
                <w:sz w:val="18"/>
                <w:szCs w:val="18"/>
              </w:rPr>
              <w:t>U_PRODCTIONVERSION</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27F70C02" w14:textId="26D63A25" w:rsidR="007E4F37" w:rsidRPr="008065FB" w:rsidRDefault="007E4F37" w:rsidP="007E4F37">
            <w:pPr>
              <w:overflowPunct/>
              <w:autoSpaceDE/>
              <w:autoSpaceDN/>
              <w:adjustRightInd/>
              <w:spacing w:after="0"/>
              <w:textAlignment w:val="auto"/>
              <w:rPr>
                <w:rFonts w:cs="Arial"/>
                <w:color w:val="000000"/>
                <w:sz w:val="18"/>
                <w:szCs w:val="18"/>
              </w:rPr>
            </w:pPr>
            <w:r w:rsidRPr="008065FB">
              <w:rPr>
                <w:rFonts w:cs="Arial"/>
                <w:color w:val="000000"/>
              </w:rPr>
              <w:t>Production Version</w:t>
            </w:r>
          </w:p>
        </w:tc>
      </w:tr>
      <w:tr w:rsidR="007E4F37" w:rsidRPr="008065FB" w14:paraId="4AD919A4"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7E363819" w14:textId="38DE5095" w:rsidR="007E4F37" w:rsidRPr="008065FB" w:rsidRDefault="007E4F37" w:rsidP="007E4F37">
            <w:pPr>
              <w:overflowPunct/>
              <w:autoSpaceDE/>
              <w:autoSpaceDN/>
              <w:adjustRightInd/>
              <w:spacing w:after="0"/>
              <w:textAlignment w:val="auto"/>
              <w:rPr>
                <w:rFonts w:cs="Arial"/>
                <w:color w:val="000000"/>
                <w:sz w:val="18"/>
                <w:szCs w:val="18"/>
              </w:rPr>
            </w:pPr>
            <w:r w:rsidRPr="008065FB">
              <w:rPr>
                <w:rFonts w:cs="Arial"/>
                <w:color w:val="000000"/>
                <w:sz w:val="18"/>
                <w:szCs w:val="18"/>
              </w:rPr>
              <w:t>PRODUCTIONMETHOD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10B35539" w14:textId="0D0A8A74"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sz w:val="18"/>
                <w:szCs w:val="18"/>
              </w:rPr>
              <w:t xml:space="preserve">Key for Task List </w:t>
            </w:r>
            <w:proofErr w:type="spellStart"/>
            <w:r w:rsidRPr="008065FB">
              <w:rPr>
                <w:rFonts w:cs="Arial"/>
                <w:color w:val="000000"/>
                <w:sz w:val="18"/>
                <w:szCs w:val="18"/>
              </w:rPr>
              <w:t>Group_MachineName</w:t>
            </w:r>
            <w:proofErr w:type="spellEnd"/>
          </w:p>
        </w:tc>
      </w:tr>
      <w:tr w:rsidR="007E4F37" w:rsidRPr="008065FB" w14:paraId="387C982A"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6E0E23E9" w14:textId="43C6337A" w:rsidR="007E4F37" w:rsidRPr="008065FB" w:rsidRDefault="007E4F37" w:rsidP="007E4F37">
            <w:pPr>
              <w:overflowPunct/>
              <w:autoSpaceDE/>
              <w:autoSpaceDN/>
              <w:adjustRightInd/>
              <w:spacing w:after="0"/>
              <w:textAlignment w:val="auto"/>
              <w:rPr>
                <w:rFonts w:cs="Arial"/>
                <w:color w:val="000000"/>
                <w:sz w:val="18"/>
                <w:szCs w:val="18"/>
              </w:rPr>
            </w:pPr>
            <w:r w:rsidRPr="008065FB">
              <w:rPr>
                <w:rFonts w:cs="Arial"/>
                <w:color w:val="000000"/>
                <w:sz w:val="18"/>
                <w:szCs w:val="18"/>
              </w:rPr>
              <w:t>BOMNUM</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05B98053" w14:textId="76C13B55"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sz w:val="18"/>
                <w:szCs w:val="18"/>
              </w:rPr>
              <w:t>Alternative BOM Number</w:t>
            </w:r>
          </w:p>
        </w:tc>
      </w:tr>
      <w:tr w:rsidR="007E4F37" w:rsidRPr="008065FB" w14:paraId="4A6AF4AF"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552615EB" w14:textId="25B1B6E0"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sz w:val="18"/>
                <w:szCs w:val="18"/>
              </w:rPr>
              <w:t>EFF</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18946B9" w14:textId="55450D8F"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rPr>
              <w:t>Valid From date</w:t>
            </w:r>
          </w:p>
        </w:tc>
      </w:tr>
      <w:tr w:rsidR="007E4F37" w:rsidRPr="008065FB" w14:paraId="342FFB56"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2A1977AC" w14:textId="2DC163E7"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sz w:val="18"/>
                <w:szCs w:val="18"/>
              </w:rPr>
              <w:t>DISC</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0439B060" w14:textId="72940FEA" w:rsidR="007E4F37" w:rsidRPr="008065FB" w:rsidRDefault="007E4F37" w:rsidP="007E4F37">
            <w:pPr>
              <w:overflowPunct/>
              <w:autoSpaceDE/>
              <w:autoSpaceDN/>
              <w:adjustRightInd/>
              <w:spacing w:after="0"/>
              <w:textAlignment w:val="auto"/>
              <w:rPr>
                <w:rFonts w:cs="Arial"/>
                <w:color w:val="000000"/>
              </w:rPr>
            </w:pPr>
            <w:r w:rsidRPr="008065FB">
              <w:rPr>
                <w:rFonts w:cs="Arial"/>
                <w:color w:val="000000"/>
              </w:rPr>
              <w:t>Valid T</w:t>
            </w:r>
            <w:r w:rsidR="00311921" w:rsidRPr="008065FB">
              <w:rPr>
                <w:rFonts w:cs="Arial"/>
                <w:color w:val="000000"/>
              </w:rPr>
              <w:t>o</w:t>
            </w:r>
            <w:r w:rsidRPr="008065FB">
              <w:rPr>
                <w:rFonts w:cs="Arial"/>
                <w:color w:val="000000"/>
              </w:rPr>
              <w:t xml:space="preserve"> Date</w:t>
            </w:r>
          </w:p>
        </w:tc>
      </w:tr>
      <w:tr w:rsidR="000D636F" w:rsidRPr="008065FB" w14:paraId="400CE1A6" w14:textId="77777777" w:rsidTr="00107BCB">
        <w:trPr>
          <w:trHeight w:val="155"/>
          <w:jc w:val="center"/>
        </w:trPr>
        <w:tc>
          <w:tcPr>
            <w:tcW w:w="3465" w:type="dxa"/>
            <w:tcBorders>
              <w:top w:val="single" w:sz="4" w:space="0" w:color="auto"/>
              <w:left w:val="single" w:sz="4" w:space="0" w:color="auto"/>
              <w:bottom w:val="single" w:sz="4" w:space="0" w:color="auto"/>
              <w:right w:val="single" w:sz="4" w:space="0" w:color="auto"/>
            </w:tcBorders>
            <w:vAlign w:val="bottom"/>
          </w:tcPr>
          <w:p w14:paraId="78C5E974" w14:textId="6D66EA1F" w:rsidR="000D636F" w:rsidRPr="008065FB" w:rsidRDefault="000D636F" w:rsidP="007E4F37">
            <w:pPr>
              <w:overflowPunct/>
              <w:autoSpaceDE/>
              <w:autoSpaceDN/>
              <w:adjustRightInd/>
              <w:spacing w:after="0"/>
              <w:textAlignment w:val="auto"/>
              <w:rPr>
                <w:rFonts w:cs="Arial"/>
                <w:color w:val="000000"/>
                <w:sz w:val="18"/>
                <w:szCs w:val="18"/>
              </w:rPr>
            </w:pPr>
            <w:r>
              <w:rPr>
                <w:rFonts w:cs="Arial"/>
                <w:color w:val="000000"/>
                <w:sz w:val="18"/>
                <w:szCs w:val="18"/>
              </w:rPr>
              <w:t>U_SUPPLYFAMILY</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5B9A0DB6" w14:textId="2C406679" w:rsidR="000D636F" w:rsidRPr="008065FB" w:rsidRDefault="000D636F" w:rsidP="007E4F37">
            <w:pPr>
              <w:overflowPunct/>
              <w:autoSpaceDE/>
              <w:autoSpaceDN/>
              <w:adjustRightInd/>
              <w:spacing w:after="0"/>
              <w:textAlignment w:val="auto"/>
              <w:rPr>
                <w:rFonts w:cs="Arial"/>
                <w:color w:val="000000"/>
              </w:rPr>
            </w:pPr>
            <w:r>
              <w:rPr>
                <w:rFonts w:cs="Arial"/>
                <w:color w:val="000000"/>
              </w:rPr>
              <w:t>Supply Family</w:t>
            </w:r>
          </w:p>
        </w:tc>
      </w:tr>
    </w:tbl>
    <w:p w14:paraId="2B13E3E9" w14:textId="77777777" w:rsidR="00A05D6B" w:rsidRPr="008065FB" w:rsidRDefault="00A05D6B" w:rsidP="00A05D6B">
      <w:pPr>
        <w:rPr>
          <w:lang w:val="en-GB"/>
        </w:rPr>
      </w:pPr>
    </w:p>
    <w:p w14:paraId="770ABEE8" w14:textId="77777777" w:rsidR="00881C0E" w:rsidRPr="008065FB" w:rsidRDefault="00881C0E" w:rsidP="008044BE">
      <w:pPr>
        <w:overflowPunct/>
        <w:autoSpaceDE/>
        <w:autoSpaceDN/>
        <w:adjustRightInd/>
        <w:spacing w:after="0"/>
        <w:textAlignment w:val="auto"/>
        <w:rPr>
          <w:rFonts w:cs="Arial"/>
        </w:rPr>
      </w:pPr>
    </w:p>
    <w:sectPr w:rsidR="00881C0E" w:rsidRPr="008065FB" w:rsidSect="0020119A">
      <w:headerReference w:type="default" r:id="rId23"/>
      <w:footerReference w:type="default" r:id="rId24"/>
      <w:headerReference w:type="first" r:id="rId25"/>
      <w:type w:val="continuous"/>
      <w:pgSz w:w="12242" w:h="15842" w:code="1"/>
      <w:pgMar w:top="1701" w:right="1134" w:bottom="1701" w:left="1418" w:header="720" w:footer="4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51FA5" w14:textId="77777777" w:rsidR="00E53ED0" w:rsidRDefault="00E53ED0">
      <w:r>
        <w:separator/>
      </w:r>
    </w:p>
  </w:endnote>
  <w:endnote w:type="continuationSeparator" w:id="0">
    <w:p w14:paraId="520905A1" w14:textId="77777777" w:rsidR="00E53ED0" w:rsidRDefault="00E53ED0">
      <w:r>
        <w:continuationSeparator/>
      </w:r>
    </w:p>
  </w:endnote>
  <w:endnote w:type="continuationNotice" w:id="1">
    <w:p w14:paraId="40E02D65" w14:textId="77777777" w:rsidR="00E53ED0" w:rsidRDefault="00E53ED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6CA94" w14:textId="77777777" w:rsidR="00852A8E" w:rsidRPr="00F042A2" w:rsidRDefault="00852A8E" w:rsidP="00F042A2">
    <w:pPr>
      <w:pStyle w:val="Footer"/>
    </w:pPr>
  </w:p>
  <w:p w14:paraId="56965B84" w14:textId="77777777" w:rsidR="00852A8E" w:rsidRPr="00F042A2" w:rsidRDefault="00852A8E" w:rsidP="00406522">
    <w:pPr>
      <w:pStyle w:val="Footer"/>
      <w:pBdr>
        <w:top w:val="none" w:sz="0" w:space="0" w:color="auto"/>
      </w:pBdr>
      <w:tabs>
        <w:tab w:val="center" w:pos="4820"/>
      </w:tabs>
      <w:jc w:val="both"/>
    </w:pPr>
    <w:r w:rsidRPr="00F042A2">
      <w:t xml:space="preserve">Page </w:t>
    </w:r>
    <w:r>
      <w:rPr>
        <w:lang w:val="de-DE"/>
      </w:rPr>
      <w:fldChar w:fldCharType="begin"/>
    </w:r>
    <w:r w:rsidRPr="00F042A2">
      <w:instrText xml:space="preserve"> PAGE  \* Arabic  \* MERGEFORMAT </w:instrText>
    </w:r>
    <w:r>
      <w:rPr>
        <w:lang w:val="de-DE"/>
      </w:rPr>
      <w:fldChar w:fldCharType="separate"/>
    </w:r>
    <w:r>
      <w:rPr>
        <w:noProof/>
      </w:rPr>
      <w:t>20</w:t>
    </w:r>
    <w:r>
      <w:rPr>
        <w:lang w:val="de-DE"/>
      </w:rPr>
      <w:fldChar w:fldCharType="end"/>
    </w:r>
    <w:r w:rsidRPr="00F042A2">
      <w:t xml:space="preserve"> of </w:t>
    </w:r>
    <w:r>
      <w:rPr>
        <w:lang w:val="de-DE"/>
      </w:rPr>
      <w:fldChar w:fldCharType="begin"/>
    </w:r>
    <w:r w:rsidRPr="00F042A2">
      <w:instrText xml:space="preserve"> NUMPAGES  \* Arabic  \* MERGEFORMAT </w:instrText>
    </w:r>
    <w:r>
      <w:rPr>
        <w:lang w:val="de-DE"/>
      </w:rPr>
      <w:fldChar w:fldCharType="separate"/>
    </w:r>
    <w:r>
      <w:rPr>
        <w:noProof/>
      </w:rPr>
      <w:t>32</w:t>
    </w:r>
    <w:r>
      <w:rPr>
        <w:lang w:val="de-D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4EA8" w14:textId="77777777" w:rsidR="000872B9" w:rsidRPr="00F042A2" w:rsidRDefault="000872B9" w:rsidP="00F042A2">
    <w:pPr>
      <w:pStyle w:val="Footer"/>
    </w:pPr>
  </w:p>
  <w:p w14:paraId="180F4EAA" w14:textId="1A2B1CCB" w:rsidR="000872B9" w:rsidRPr="00F042A2" w:rsidRDefault="000872B9" w:rsidP="00406522">
    <w:pPr>
      <w:pStyle w:val="Footer"/>
      <w:pBdr>
        <w:top w:val="none" w:sz="0" w:space="0" w:color="auto"/>
      </w:pBdr>
      <w:tabs>
        <w:tab w:val="center" w:pos="4820"/>
      </w:tabs>
      <w:jc w:val="both"/>
    </w:pPr>
    <w:r w:rsidRPr="00F042A2">
      <w:t xml:space="preserve">Page </w:t>
    </w:r>
    <w:r>
      <w:rPr>
        <w:lang w:val="de-DE"/>
      </w:rPr>
      <w:fldChar w:fldCharType="begin"/>
    </w:r>
    <w:r w:rsidRPr="00F042A2">
      <w:instrText xml:space="preserve"> PAGE  \* Arabic  \* MERGEFORMAT </w:instrText>
    </w:r>
    <w:r>
      <w:rPr>
        <w:lang w:val="de-DE"/>
      </w:rPr>
      <w:fldChar w:fldCharType="separate"/>
    </w:r>
    <w:r w:rsidR="0083584B">
      <w:rPr>
        <w:noProof/>
      </w:rPr>
      <w:t>21</w:t>
    </w:r>
    <w:r>
      <w:rPr>
        <w:lang w:val="de-DE"/>
      </w:rPr>
      <w:fldChar w:fldCharType="end"/>
    </w:r>
    <w:r w:rsidRPr="00F042A2">
      <w:t xml:space="preserve"> of </w:t>
    </w:r>
    <w:r>
      <w:rPr>
        <w:lang w:val="de-DE"/>
      </w:rPr>
      <w:fldChar w:fldCharType="begin"/>
    </w:r>
    <w:r w:rsidRPr="00F042A2">
      <w:instrText xml:space="preserve"> NUMPAGES  \* Arabic  \* MERGEFORMAT </w:instrText>
    </w:r>
    <w:r>
      <w:rPr>
        <w:lang w:val="de-DE"/>
      </w:rPr>
      <w:fldChar w:fldCharType="separate"/>
    </w:r>
    <w:r w:rsidR="0083584B">
      <w:rPr>
        <w:noProof/>
      </w:rPr>
      <w:t>26</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0558D" w14:textId="77777777" w:rsidR="00E53ED0" w:rsidRDefault="00E53ED0">
      <w:r>
        <w:separator/>
      </w:r>
    </w:p>
  </w:footnote>
  <w:footnote w:type="continuationSeparator" w:id="0">
    <w:p w14:paraId="1A0830FE" w14:textId="77777777" w:rsidR="00E53ED0" w:rsidRDefault="00E53ED0">
      <w:r>
        <w:continuationSeparator/>
      </w:r>
    </w:p>
  </w:footnote>
  <w:footnote w:type="continuationNotice" w:id="1">
    <w:p w14:paraId="5507B4C7" w14:textId="77777777" w:rsidR="00E53ED0" w:rsidRDefault="00E53ED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BF297" w14:textId="77777777" w:rsidR="00852A8E" w:rsidRPr="00F042A2" w:rsidRDefault="00852A8E" w:rsidP="00F7328E">
    <w:pPr>
      <w:pStyle w:val="Header"/>
      <w:pBdr>
        <w:bottom w:val="none" w:sz="0" w:space="0" w:color="auto"/>
      </w:pBdr>
      <w:tabs>
        <w:tab w:val="clear" w:pos="4678"/>
      </w:tabs>
      <w:ind w:right="-30"/>
    </w:pPr>
    <w:r w:rsidRPr="00F7328E">
      <w:rPr>
        <w:noProof/>
      </w:rPr>
      <w:drawing>
        <wp:anchor distT="0" distB="0" distL="114300" distR="114300" simplePos="0" relativeHeight="251658243" behindDoc="0" locked="0" layoutInCell="1" allowOverlap="1" wp14:anchorId="68DC6C48" wp14:editId="6B33065B">
          <wp:simplePos x="0" y="0"/>
          <wp:positionH relativeFrom="column">
            <wp:posOffset>4445</wp:posOffset>
          </wp:positionH>
          <wp:positionV relativeFrom="paragraph">
            <wp:posOffset>-95250</wp:posOffset>
          </wp:positionV>
          <wp:extent cx="2340610" cy="304800"/>
          <wp:effectExtent l="0" t="0" r="2540" b="0"/>
          <wp:wrapSquare wrapText="bothSides"/>
          <wp:docPr id="3" name="Picture 5">
            <a:extLst xmlns:a="http://schemas.openxmlformats.org/drawingml/2006/main">
              <a:ext uri="{FF2B5EF4-FFF2-40B4-BE49-F238E27FC236}">
                <a16:creationId xmlns:a16="http://schemas.microsoft.com/office/drawing/2014/main" id="{BC1BE90C-C29F-491C-831A-3F6C3E49B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1BE90C-C29F-491C-831A-3F6C3E49B323}"/>
                      </a:ext>
                    </a:extLst>
                  </pic:cNvPr>
                  <pic:cNvPicPr>
                    <a:picLocks noChangeAspect="1"/>
                  </pic:cNvPicPr>
                </pic:nvPicPr>
                <pic:blipFill rotWithShape="1">
                  <a:blip r:embed="rId1">
                    <a:extLst>
                      <a:ext uri="{28A0092B-C50C-407E-A947-70E740481C1C}">
                        <a14:useLocalDpi xmlns:a14="http://schemas.microsoft.com/office/drawing/2010/main" val="0"/>
                      </a:ext>
                    </a:extLst>
                  </a:blip>
                  <a:srcRect/>
                  <a:stretch/>
                </pic:blipFill>
                <pic:spPr>
                  <a:xfrm>
                    <a:off x="0" y="0"/>
                    <a:ext cx="2340610" cy="304800"/>
                  </a:xfrm>
                  <a:prstGeom prst="rect">
                    <a:avLst/>
                  </a:prstGeom>
                </pic:spPr>
              </pic:pic>
            </a:graphicData>
          </a:graphic>
        </wp:anchor>
      </w:drawing>
    </w:r>
    <w:r>
      <w:tab/>
    </w:r>
    <w:r>
      <w:tab/>
    </w:r>
    <w:r>
      <w:tab/>
    </w:r>
    <w:r>
      <w:tab/>
    </w:r>
    <w:r w:rsidRPr="00F7328E">
      <w:rPr>
        <w:b/>
        <w:bCs/>
        <w:color w:val="0070C0"/>
      </w:rPr>
      <w:t>Functional Specification Interface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2321" w14:textId="667BD358" w:rsidR="00852A8E" w:rsidRDefault="00852A8E" w:rsidP="00307595">
    <w:pPr>
      <w:pStyle w:val="Header"/>
      <w:pBdr>
        <w:bottom w:val="none" w:sz="0" w:space="0" w:color="auto"/>
      </w:pBdr>
      <w:tabs>
        <w:tab w:val="clear" w:pos="4678"/>
      </w:tabs>
      <w:ind w:left="-90" w:right="-30" w:hanging="720"/>
    </w:pPr>
    <w:r>
      <w:tab/>
    </w:r>
    <w:r>
      <w:tab/>
    </w:r>
  </w:p>
  <w:p w14:paraId="6C547D81" w14:textId="77777777" w:rsidR="00852A8E" w:rsidRDefault="00852A8E" w:rsidP="00D85BE6">
    <w:pPr>
      <w:pStyle w:val="Header"/>
      <w:pBdr>
        <w:bottom w:val="none" w:sz="0" w:space="0" w:color="auto"/>
      </w:pBdr>
      <w:tabs>
        <w:tab w:val="clear" w:pos="4678"/>
      </w:tabs>
      <w:ind w:left="-90" w:right="-30" w:hanging="720"/>
    </w:pPr>
  </w:p>
  <w:p w14:paraId="005FB9E0" w14:textId="77777777" w:rsidR="00852A8E" w:rsidRPr="00F042A2" w:rsidRDefault="00852A8E" w:rsidP="00F042A2">
    <w:pPr>
      <w:pStyle w:val="NoSpacing"/>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4EA7" w14:textId="3767BD9F" w:rsidR="000872B9" w:rsidRPr="00F042A2" w:rsidRDefault="000872B9" w:rsidP="00F7328E">
    <w:pPr>
      <w:pStyle w:val="Header"/>
      <w:pBdr>
        <w:bottom w:val="none" w:sz="0" w:space="0" w:color="auto"/>
      </w:pBdr>
      <w:tabs>
        <w:tab w:val="clear" w:pos="4678"/>
      </w:tabs>
      <w:ind w:right="-30"/>
    </w:pPr>
    <w:r>
      <w:tab/>
    </w:r>
    <w:r>
      <w:tab/>
    </w:r>
    <w:r>
      <w:tab/>
    </w:r>
    <w:bookmarkStart w:id="32" w:name="prop_Projectname"/>
    <w:bookmarkEnd w:id="32"/>
    <w:r>
      <w:tab/>
    </w:r>
    <w:r w:rsidRPr="00F7328E">
      <w:rPr>
        <w:b/>
        <w:bCs/>
        <w:color w:val="0070C0"/>
      </w:rPr>
      <w:t>Functional Specification Interface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9549A" w14:textId="77777777" w:rsidR="000872B9" w:rsidRDefault="000872B9" w:rsidP="00307595">
    <w:pPr>
      <w:pStyle w:val="Header"/>
      <w:pBdr>
        <w:bottom w:val="none" w:sz="0" w:space="0" w:color="auto"/>
      </w:pBdr>
      <w:tabs>
        <w:tab w:val="clear" w:pos="4678"/>
      </w:tabs>
      <w:ind w:left="-90" w:right="-30" w:hanging="720"/>
    </w:pPr>
    <w:r w:rsidRPr="00890C31">
      <w:rPr>
        <w:noProof/>
      </w:rPr>
      <w:drawing>
        <wp:anchor distT="0" distB="0" distL="114300" distR="114300" simplePos="0" relativeHeight="251658241" behindDoc="1" locked="0" layoutInCell="1" allowOverlap="1" wp14:anchorId="5E0F6F76" wp14:editId="1133E1B4">
          <wp:simplePos x="0" y="0"/>
          <wp:positionH relativeFrom="column">
            <wp:posOffset>4519295</wp:posOffset>
          </wp:positionH>
          <wp:positionV relativeFrom="paragraph">
            <wp:posOffset>-20955</wp:posOffset>
          </wp:positionV>
          <wp:extent cx="2080260" cy="374650"/>
          <wp:effectExtent l="0" t="0" r="0" b="6350"/>
          <wp:wrapThrough wrapText="bothSides">
            <wp:wrapPolygon edited="0">
              <wp:start x="6725" y="0"/>
              <wp:lineTo x="0" y="8786"/>
              <wp:lineTo x="0" y="19769"/>
              <wp:lineTo x="18791" y="20868"/>
              <wp:lineTo x="21165" y="20868"/>
              <wp:lineTo x="21363" y="17573"/>
              <wp:lineTo x="21363" y="8786"/>
              <wp:lineTo x="7714" y="0"/>
              <wp:lineTo x="6725" y="0"/>
            </wp:wrapPolygon>
          </wp:wrapThrough>
          <wp:docPr id="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80260" cy="374650"/>
                  </a:xfrm>
                  <a:prstGeom prst="rect">
                    <a:avLst/>
                  </a:prstGeom>
                </pic:spPr>
              </pic:pic>
            </a:graphicData>
          </a:graphic>
        </wp:anchor>
      </w:drawing>
    </w:r>
    <w:r w:rsidRPr="00416A4C">
      <w:rPr>
        <w:noProof/>
      </w:rPr>
      <w:drawing>
        <wp:anchor distT="0" distB="0" distL="114300" distR="114300" simplePos="0" relativeHeight="251658242" behindDoc="1" locked="0" layoutInCell="1" allowOverlap="1" wp14:anchorId="0E667615" wp14:editId="0BCCC63E">
          <wp:simplePos x="0" y="0"/>
          <wp:positionH relativeFrom="column">
            <wp:posOffset>-509905</wp:posOffset>
          </wp:positionH>
          <wp:positionV relativeFrom="paragraph">
            <wp:posOffset>0</wp:posOffset>
          </wp:positionV>
          <wp:extent cx="2724150" cy="353695"/>
          <wp:effectExtent l="0" t="0" r="0" b="8255"/>
          <wp:wrapTight wrapText="bothSides">
            <wp:wrapPolygon edited="0">
              <wp:start x="0" y="0"/>
              <wp:lineTo x="0" y="20941"/>
              <wp:lineTo x="21449" y="20941"/>
              <wp:lineTo x="21449" y="0"/>
              <wp:lineTo x="0" y="0"/>
            </wp:wrapPolygon>
          </wp:wrapTight>
          <wp:docPr id="2" name="Picture 5">
            <a:extLst xmlns:a="http://schemas.openxmlformats.org/drawingml/2006/main">
              <a:ext uri="{FF2B5EF4-FFF2-40B4-BE49-F238E27FC236}">
                <a16:creationId xmlns:a16="http://schemas.microsoft.com/office/drawing/2014/main" id="{BC1BE90C-C29F-491C-831A-3F6C3E49B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1BE90C-C29F-491C-831A-3F6C3E49B323}"/>
                      </a:ext>
                    </a:extLst>
                  </pic:cNvPr>
                  <pic:cNvPicPr>
                    <a:picLocks noChangeAspect="1"/>
                  </pic:cNvPicPr>
                </pic:nvPicPr>
                <pic:blipFill rotWithShape="1">
                  <a:blip r:embed="rId2">
                    <a:extLst>
                      <a:ext uri="{28A0092B-C50C-407E-A947-70E740481C1C}">
                        <a14:useLocalDpi xmlns:a14="http://schemas.microsoft.com/office/drawing/2010/main" val="0"/>
                      </a:ext>
                    </a:extLst>
                  </a:blip>
                  <a:srcRect/>
                  <a:stretch/>
                </pic:blipFill>
                <pic:spPr>
                  <a:xfrm>
                    <a:off x="0" y="0"/>
                    <a:ext cx="2724150" cy="353695"/>
                  </a:xfrm>
                  <a:prstGeom prst="rect">
                    <a:avLst/>
                  </a:prstGeom>
                </pic:spPr>
              </pic:pic>
            </a:graphicData>
          </a:graphic>
          <wp14:sizeRelH relativeFrom="margin">
            <wp14:pctWidth>0</wp14:pctWidth>
          </wp14:sizeRelH>
          <wp14:sizeRelV relativeFrom="margin">
            <wp14:pctHeight>0</wp14:pctHeight>
          </wp14:sizeRelV>
        </wp:anchor>
      </w:drawing>
    </w:r>
    <w:r>
      <w:tab/>
    </w:r>
    <w:r>
      <w:tab/>
    </w:r>
  </w:p>
  <w:p w14:paraId="180F4EAB" w14:textId="2D563C70" w:rsidR="000872B9" w:rsidRDefault="000872B9" w:rsidP="00D85BE6">
    <w:pPr>
      <w:pStyle w:val="Header"/>
      <w:pBdr>
        <w:bottom w:val="none" w:sz="0" w:space="0" w:color="auto"/>
      </w:pBdr>
      <w:tabs>
        <w:tab w:val="clear" w:pos="4678"/>
      </w:tabs>
      <w:ind w:left="-90" w:right="-30" w:hanging="720"/>
    </w:pPr>
  </w:p>
  <w:p w14:paraId="180F4EAC" w14:textId="77777777" w:rsidR="000872B9" w:rsidRPr="00F042A2" w:rsidRDefault="000872B9" w:rsidP="00F042A2">
    <w:pPr>
      <w:pStyle w:val="NoSpacing"/>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308CE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A127C1D"/>
    <w:multiLevelType w:val="hybridMultilevel"/>
    <w:tmpl w:val="72A6B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C1BB0"/>
    <w:multiLevelType w:val="multilevel"/>
    <w:tmpl w:val="A6B4BBB4"/>
    <w:lvl w:ilvl="0">
      <w:start w:val="10"/>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3196663"/>
    <w:multiLevelType w:val="hybridMultilevel"/>
    <w:tmpl w:val="54083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45DFD"/>
    <w:multiLevelType w:val="hybridMultilevel"/>
    <w:tmpl w:val="99E0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A2E89"/>
    <w:multiLevelType w:val="hybridMultilevel"/>
    <w:tmpl w:val="64D4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E7CFB"/>
    <w:multiLevelType w:val="hybridMultilevel"/>
    <w:tmpl w:val="D61EBF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E8E3D0A"/>
    <w:multiLevelType w:val="multilevel"/>
    <w:tmpl w:val="F0A80B7E"/>
    <w:lvl w:ilvl="0">
      <w:start w:val="3"/>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F3D3A62"/>
    <w:multiLevelType w:val="hybridMultilevel"/>
    <w:tmpl w:val="53FA1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5A1B2E"/>
    <w:multiLevelType w:val="multilevel"/>
    <w:tmpl w:val="ED64C0A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7DD2D49"/>
    <w:multiLevelType w:val="multilevel"/>
    <w:tmpl w:val="F7483EE6"/>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B163F25"/>
    <w:multiLevelType w:val="multilevel"/>
    <w:tmpl w:val="41EA2F94"/>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3470E69"/>
    <w:multiLevelType w:val="multilevel"/>
    <w:tmpl w:val="1FA46094"/>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B60323F"/>
    <w:multiLevelType w:val="multilevel"/>
    <w:tmpl w:val="BD62EE34"/>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B8553D2"/>
    <w:multiLevelType w:val="multilevel"/>
    <w:tmpl w:val="B150DE24"/>
    <w:lvl w:ilvl="0">
      <w:start w:val="8"/>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0527D19"/>
    <w:multiLevelType w:val="multilevel"/>
    <w:tmpl w:val="082A888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1281430"/>
    <w:multiLevelType w:val="multilevel"/>
    <w:tmpl w:val="F3F22962"/>
    <w:lvl w:ilvl="0">
      <w:start w:val="1"/>
      <w:numFmt w:val="decimal"/>
      <w:lvlText w:val="%1."/>
      <w:lvlJc w:val="left"/>
      <w:pPr>
        <w:ind w:left="720" w:hanging="360"/>
      </w:pPr>
      <w:rPr>
        <w:rFonts w:hint="default"/>
      </w:rPr>
    </w:lvl>
    <w:lvl w:ilvl="1">
      <w:start w:val="4"/>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15F49BE"/>
    <w:multiLevelType w:val="hybridMultilevel"/>
    <w:tmpl w:val="6270C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A05187"/>
    <w:multiLevelType w:val="hybridMultilevel"/>
    <w:tmpl w:val="CCE056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8BC43CE"/>
    <w:multiLevelType w:val="hybridMultilevel"/>
    <w:tmpl w:val="103AD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3D16C1F"/>
    <w:multiLevelType w:val="multilevel"/>
    <w:tmpl w:val="41EA2F94"/>
    <w:lvl w:ilvl="0">
      <w:start w:val="1"/>
      <w:numFmt w:val="bullet"/>
      <w:lvlText w:val=""/>
      <w:lvlJc w:val="left"/>
      <w:pPr>
        <w:ind w:left="405" w:hanging="405"/>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89545509">
    <w:abstractNumId w:val="0"/>
  </w:num>
  <w:num w:numId="2" w16cid:durableId="437214858">
    <w:abstractNumId w:val="6"/>
  </w:num>
  <w:num w:numId="3" w16cid:durableId="1721515529">
    <w:abstractNumId w:val="19"/>
  </w:num>
  <w:num w:numId="4" w16cid:durableId="1924483327">
    <w:abstractNumId w:val="4"/>
  </w:num>
  <w:num w:numId="5" w16cid:durableId="117184499">
    <w:abstractNumId w:val="8"/>
  </w:num>
  <w:num w:numId="6" w16cid:durableId="353070803">
    <w:abstractNumId w:val="20"/>
  </w:num>
  <w:num w:numId="7" w16cid:durableId="768501492">
    <w:abstractNumId w:val="11"/>
  </w:num>
  <w:num w:numId="8" w16cid:durableId="1394933911">
    <w:abstractNumId w:val="18"/>
  </w:num>
  <w:num w:numId="9" w16cid:durableId="690959037">
    <w:abstractNumId w:val="9"/>
  </w:num>
  <w:num w:numId="10" w16cid:durableId="1772503161">
    <w:abstractNumId w:val="3"/>
  </w:num>
  <w:num w:numId="11" w16cid:durableId="1274292114">
    <w:abstractNumId w:val="15"/>
  </w:num>
  <w:num w:numId="12" w16cid:durableId="713457440">
    <w:abstractNumId w:val="10"/>
  </w:num>
  <w:num w:numId="13" w16cid:durableId="2126390693">
    <w:abstractNumId w:val="13"/>
  </w:num>
  <w:num w:numId="14" w16cid:durableId="1874998359">
    <w:abstractNumId w:val="14"/>
  </w:num>
  <w:num w:numId="15" w16cid:durableId="712459911">
    <w:abstractNumId w:val="2"/>
  </w:num>
  <w:num w:numId="16" w16cid:durableId="1143961077">
    <w:abstractNumId w:val="5"/>
  </w:num>
  <w:num w:numId="17" w16cid:durableId="384838869">
    <w:abstractNumId w:val="12"/>
  </w:num>
  <w:num w:numId="18" w16cid:durableId="515732873">
    <w:abstractNumId w:val="17"/>
  </w:num>
  <w:num w:numId="19" w16cid:durableId="1811900386">
    <w:abstractNumId w:val="16"/>
  </w:num>
  <w:num w:numId="20" w16cid:durableId="431243365">
    <w:abstractNumId w:val="1"/>
  </w:num>
  <w:num w:numId="21" w16cid:durableId="505242943">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DFTemplateID" w:val="GSB309"/>
    <w:docVar w:name="Author" w:val="IBM"/>
    <w:docVar w:name="company" w:val="IBM"/>
    <w:docVar w:name="Date" w:val="08-26-2004"/>
    <w:docVar w:name="dateformat" w:val="mm-dd-yyyy"/>
    <w:docVar w:name="DateSequence" w:val="mdy"/>
    <w:docVar w:name="ID" w:val="GSB309"/>
    <w:docVar w:name="Language" w:val="uk"/>
    <w:docVar w:name="LAuthor" w:val="Author:"/>
    <w:docVar w:name="LDate" w:val="Date:"/>
    <w:docVar w:name="LDocument" w:val="Document:"/>
    <w:docVar w:name="LForm" w:val="GSB309"/>
    <w:docVar w:name="LongDate" w:val="August 26, 2004"/>
    <w:docVar w:name="LOwner" w:val="Owner:"/>
    <w:docVar w:name="LPath" w:val="Path:"/>
    <w:docVar w:name="LStatus" w:val="Status:"/>
    <w:docVar w:name="LSubject" w:val="Subject:"/>
    <w:docVar w:name="LVersion" w:val="Version:"/>
    <w:docVar w:name="MonthNo" w:val="8"/>
    <w:docVar w:name="Owner" w:val="IBM"/>
    <w:docVar w:name="securityclass" w:val="UNCLS"/>
    <w:docVar w:name="securitytype" w:val="company"/>
    <w:docVar w:name="Status" w:val="Draft"/>
    <w:docVar w:name="StatusValue" w:val="Draft"/>
    <w:docVar w:name="Subject" w:val="BUS 309 - Process Definition"/>
    <w:docVar w:name="TApprovals" w:val="Approvals"/>
    <w:docVar w:name="TChangesMarked" w:val="Changes marked"/>
    <w:docVar w:name="TContents" w:val="Contents"/>
    <w:docVar w:name="TDateOfNextRevision" w:val="Date of next revision"/>
    <w:docVar w:name="TDateOfThisRevision" w:val="Date of this revision"/>
    <w:docVar w:name="TDistribution" w:val="Distribution"/>
    <w:docVar w:name="TDocumentHistory" w:val="Document History"/>
    <w:docVar w:name="TDocumentLocation" w:val="Document Location"/>
    <w:docVar w:name="TDocumentSource" w:val="The source of the document will be found in"/>
    <w:docVar w:name="TDocumentValid" w:val="This is a snapshot of an on-line document. Paper copies are valid only on the day they are printed. Refer to the author if you are in any doubt about the currency of this document."/>
    <w:docVar w:name="THasBeenDistributedTo" w:val="This document has been distributed to"/>
    <w:docVar w:name="TName" w:val="Name"/>
    <w:docVar w:name="Tof" w:val="of"/>
    <w:docVar w:name="TPage" w:val="Page"/>
    <w:docVar w:name="TRequiredApprovals" w:val="This document requires following approvals. Signed approval forms are filed in the Quality section of the PCB."/>
    <w:docVar w:name="TRevisionDate" w:val="Revision Date"/>
    <w:docVar w:name="TRevisionHistory" w:val="Revision History"/>
    <w:docVar w:name="TRevisionNumber" w:val="Revision Number"/>
    <w:docVar w:name="TSummaryOfChanges" w:val="Summary of Changes"/>
    <w:docVar w:name="TTitle" w:val="Title"/>
    <w:docVar w:name="Version" w:val="V1.0.0A"/>
  </w:docVars>
  <w:rsids>
    <w:rsidRoot w:val="003569A7"/>
    <w:rsid w:val="00000BEC"/>
    <w:rsid w:val="00001776"/>
    <w:rsid w:val="00002565"/>
    <w:rsid w:val="00002BFE"/>
    <w:rsid w:val="000033C3"/>
    <w:rsid w:val="00004FAB"/>
    <w:rsid w:val="00005D5B"/>
    <w:rsid w:val="00006E8E"/>
    <w:rsid w:val="00007841"/>
    <w:rsid w:val="000118C1"/>
    <w:rsid w:val="00011C8D"/>
    <w:rsid w:val="00012FBF"/>
    <w:rsid w:val="00013AFC"/>
    <w:rsid w:val="00013B5F"/>
    <w:rsid w:val="00013BBE"/>
    <w:rsid w:val="00014875"/>
    <w:rsid w:val="0001706B"/>
    <w:rsid w:val="00017E4B"/>
    <w:rsid w:val="000210B7"/>
    <w:rsid w:val="00022804"/>
    <w:rsid w:val="000246B2"/>
    <w:rsid w:val="000254B8"/>
    <w:rsid w:val="00025B41"/>
    <w:rsid w:val="00026498"/>
    <w:rsid w:val="00030E5C"/>
    <w:rsid w:val="0003124B"/>
    <w:rsid w:val="00036139"/>
    <w:rsid w:val="00036E13"/>
    <w:rsid w:val="000400D0"/>
    <w:rsid w:val="00040180"/>
    <w:rsid w:val="00040DC1"/>
    <w:rsid w:val="00041320"/>
    <w:rsid w:val="00041E2B"/>
    <w:rsid w:val="000428E9"/>
    <w:rsid w:val="000433C3"/>
    <w:rsid w:val="000456CB"/>
    <w:rsid w:val="00046F6A"/>
    <w:rsid w:val="0004705F"/>
    <w:rsid w:val="00047698"/>
    <w:rsid w:val="000506F5"/>
    <w:rsid w:val="00050B2E"/>
    <w:rsid w:val="0005405A"/>
    <w:rsid w:val="00054372"/>
    <w:rsid w:val="000551C3"/>
    <w:rsid w:val="00055386"/>
    <w:rsid w:val="00055387"/>
    <w:rsid w:val="000557DC"/>
    <w:rsid w:val="000559FB"/>
    <w:rsid w:val="00056B10"/>
    <w:rsid w:val="00061303"/>
    <w:rsid w:val="00061898"/>
    <w:rsid w:val="00062ACF"/>
    <w:rsid w:val="00062B24"/>
    <w:rsid w:val="00062E91"/>
    <w:rsid w:val="000640EF"/>
    <w:rsid w:val="00064187"/>
    <w:rsid w:val="00064348"/>
    <w:rsid w:val="000673F6"/>
    <w:rsid w:val="000702C7"/>
    <w:rsid w:val="0007079F"/>
    <w:rsid w:val="000714DC"/>
    <w:rsid w:val="00072C68"/>
    <w:rsid w:val="00075B29"/>
    <w:rsid w:val="0008144A"/>
    <w:rsid w:val="0008189A"/>
    <w:rsid w:val="000821F8"/>
    <w:rsid w:val="00082E43"/>
    <w:rsid w:val="00084811"/>
    <w:rsid w:val="00085C1E"/>
    <w:rsid w:val="000872B9"/>
    <w:rsid w:val="000877BE"/>
    <w:rsid w:val="00090981"/>
    <w:rsid w:val="00092504"/>
    <w:rsid w:val="00092FA3"/>
    <w:rsid w:val="00094927"/>
    <w:rsid w:val="00094CC6"/>
    <w:rsid w:val="00095DD1"/>
    <w:rsid w:val="000A2A47"/>
    <w:rsid w:val="000A361F"/>
    <w:rsid w:val="000A4589"/>
    <w:rsid w:val="000B004C"/>
    <w:rsid w:val="000B0833"/>
    <w:rsid w:val="000B190A"/>
    <w:rsid w:val="000B1D84"/>
    <w:rsid w:val="000B23DB"/>
    <w:rsid w:val="000B29DD"/>
    <w:rsid w:val="000B35C3"/>
    <w:rsid w:val="000B6C2F"/>
    <w:rsid w:val="000B7656"/>
    <w:rsid w:val="000B7857"/>
    <w:rsid w:val="000C07B5"/>
    <w:rsid w:val="000C13DB"/>
    <w:rsid w:val="000C1F39"/>
    <w:rsid w:val="000C38DA"/>
    <w:rsid w:val="000C5D25"/>
    <w:rsid w:val="000C60A1"/>
    <w:rsid w:val="000C76B6"/>
    <w:rsid w:val="000C78E9"/>
    <w:rsid w:val="000D05A5"/>
    <w:rsid w:val="000D0C8F"/>
    <w:rsid w:val="000D1C86"/>
    <w:rsid w:val="000D2055"/>
    <w:rsid w:val="000D34E6"/>
    <w:rsid w:val="000D524E"/>
    <w:rsid w:val="000D5923"/>
    <w:rsid w:val="000D636F"/>
    <w:rsid w:val="000D6962"/>
    <w:rsid w:val="000D7BF1"/>
    <w:rsid w:val="000E0A92"/>
    <w:rsid w:val="000E0E62"/>
    <w:rsid w:val="000E1784"/>
    <w:rsid w:val="000E2513"/>
    <w:rsid w:val="000E5710"/>
    <w:rsid w:val="000F0573"/>
    <w:rsid w:val="000F05DB"/>
    <w:rsid w:val="000F096A"/>
    <w:rsid w:val="000F14B9"/>
    <w:rsid w:val="000F18EB"/>
    <w:rsid w:val="000F6566"/>
    <w:rsid w:val="000F6977"/>
    <w:rsid w:val="000F7828"/>
    <w:rsid w:val="0010085E"/>
    <w:rsid w:val="001026CB"/>
    <w:rsid w:val="001030C5"/>
    <w:rsid w:val="00107BCB"/>
    <w:rsid w:val="00110211"/>
    <w:rsid w:val="00110299"/>
    <w:rsid w:val="00110403"/>
    <w:rsid w:val="00110660"/>
    <w:rsid w:val="00111C2E"/>
    <w:rsid w:val="0011231F"/>
    <w:rsid w:val="001125B6"/>
    <w:rsid w:val="00112E9E"/>
    <w:rsid w:val="00113FB0"/>
    <w:rsid w:val="00114006"/>
    <w:rsid w:val="00114F84"/>
    <w:rsid w:val="001150BB"/>
    <w:rsid w:val="0011593B"/>
    <w:rsid w:val="00116286"/>
    <w:rsid w:val="00117607"/>
    <w:rsid w:val="00117720"/>
    <w:rsid w:val="001206CB"/>
    <w:rsid w:val="0012138C"/>
    <w:rsid w:val="001247AF"/>
    <w:rsid w:val="0012571A"/>
    <w:rsid w:val="0012663E"/>
    <w:rsid w:val="001276CC"/>
    <w:rsid w:val="001278A5"/>
    <w:rsid w:val="001312A2"/>
    <w:rsid w:val="00132266"/>
    <w:rsid w:val="001338BC"/>
    <w:rsid w:val="00134C78"/>
    <w:rsid w:val="00135F7C"/>
    <w:rsid w:val="00137285"/>
    <w:rsid w:val="00137B5D"/>
    <w:rsid w:val="00142397"/>
    <w:rsid w:val="00142867"/>
    <w:rsid w:val="00142AEF"/>
    <w:rsid w:val="001454C8"/>
    <w:rsid w:val="00146163"/>
    <w:rsid w:val="001507D8"/>
    <w:rsid w:val="00151DE4"/>
    <w:rsid w:val="00152689"/>
    <w:rsid w:val="00152F40"/>
    <w:rsid w:val="00153F05"/>
    <w:rsid w:val="00154AC4"/>
    <w:rsid w:val="00155AFD"/>
    <w:rsid w:val="00156370"/>
    <w:rsid w:val="00156604"/>
    <w:rsid w:val="001574CA"/>
    <w:rsid w:val="00157A1E"/>
    <w:rsid w:val="00160B6C"/>
    <w:rsid w:val="001611ED"/>
    <w:rsid w:val="00161CF1"/>
    <w:rsid w:val="00162209"/>
    <w:rsid w:val="001667CE"/>
    <w:rsid w:val="00166CD2"/>
    <w:rsid w:val="00173201"/>
    <w:rsid w:val="00173378"/>
    <w:rsid w:val="001737D5"/>
    <w:rsid w:val="00174B4E"/>
    <w:rsid w:val="00175443"/>
    <w:rsid w:val="00177185"/>
    <w:rsid w:val="0018242E"/>
    <w:rsid w:val="0018388E"/>
    <w:rsid w:val="00185C9E"/>
    <w:rsid w:val="00186CCE"/>
    <w:rsid w:val="00187ADC"/>
    <w:rsid w:val="00192F6B"/>
    <w:rsid w:val="00194201"/>
    <w:rsid w:val="00194A95"/>
    <w:rsid w:val="00196BD4"/>
    <w:rsid w:val="001A0FF9"/>
    <w:rsid w:val="001A1C09"/>
    <w:rsid w:val="001A20F2"/>
    <w:rsid w:val="001A54B9"/>
    <w:rsid w:val="001A565E"/>
    <w:rsid w:val="001A6590"/>
    <w:rsid w:val="001A703F"/>
    <w:rsid w:val="001B023E"/>
    <w:rsid w:val="001B0EE6"/>
    <w:rsid w:val="001B3AFB"/>
    <w:rsid w:val="001B3C14"/>
    <w:rsid w:val="001B4691"/>
    <w:rsid w:val="001B48A5"/>
    <w:rsid w:val="001B4AF4"/>
    <w:rsid w:val="001B4C97"/>
    <w:rsid w:val="001B5BE7"/>
    <w:rsid w:val="001C0096"/>
    <w:rsid w:val="001C15E1"/>
    <w:rsid w:val="001C380F"/>
    <w:rsid w:val="001C395A"/>
    <w:rsid w:val="001C4E09"/>
    <w:rsid w:val="001C53E2"/>
    <w:rsid w:val="001C7303"/>
    <w:rsid w:val="001D1FEF"/>
    <w:rsid w:val="001D2E10"/>
    <w:rsid w:val="001D68FB"/>
    <w:rsid w:val="001E12CE"/>
    <w:rsid w:val="001E18CB"/>
    <w:rsid w:val="001E2985"/>
    <w:rsid w:val="001E3290"/>
    <w:rsid w:val="001E3A49"/>
    <w:rsid w:val="001E7433"/>
    <w:rsid w:val="001E75DE"/>
    <w:rsid w:val="001E7DF5"/>
    <w:rsid w:val="001E7EB8"/>
    <w:rsid w:val="001F19AC"/>
    <w:rsid w:val="001F1E4A"/>
    <w:rsid w:val="001F28DB"/>
    <w:rsid w:val="001F371B"/>
    <w:rsid w:val="001F3F95"/>
    <w:rsid w:val="001F4A9F"/>
    <w:rsid w:val="001F5D4F"/>
    <w:rsid w:val="001F782C"/>
    <w:rsid w:val="00200029"/>
    <w:rsid w:val="0020017A"/>
    <w:rsid w:val="00200339"/>
    <w:rsid w:val="002003D5"/>
    <w:rsid w:val="00200E0A"/>
    <w:rsid w:val="0020119A"/>
    <w:rsid w:val="00204B00"/>
    <w:rsid w:val="0020502D"/>
    <w:rsid w:val="00205517"/>
    <w:rsid w:val="00206F2E"/>
    <w:rsid w:val="0021034E"/>
    <w:rsid w:val="0021078E"/>
    <w:rsid w:val="002120BD"/>
    <w:rsid w:val="00213341"/>
    <w:rsid w:val="00213375"/>
    <w:rsid w:val="0021344B"/>
    <w:rsid w:val="00214411"/>
    <w:rsid w:val="002176D7"/>
    <w:rsid w:val="002205F5"/>
    <w:rsid w:val="00223042"/>
    <w:rsid w:val="002250F4"/>
    <w:rsid w:val="00225834"/>
    <w:rsid w:val="002275C2"/>
    <w:rsid w:val="002276D2"/>
    <w:rsid w:val="002314B2"/>
    <w:rsid w:val="002332C8"/>
    <w:rsid w:val="00233D6D"/>
    <w:rsid w:val="00233DD2"/>
    <w:rsid w:val="00234811"/>
    <w:rsid w:val="00234CE6"/>
    <w:rsid w:val="00235A19"/>
    <w:rsid w:val="00235F1F"/>
    <w:rsid w:val="002372A4"/>
    <w:rsid w:val="002372AB"/>
    <w:rsid w:val="00237C98"/>
    <w:rsid w:val="002408AE"/>
    <w:rsid w:val="00242EC3"/>
    <w:rsid w:val="002449DC"/>
    <w:rsid w:val="0024650A"/>
    <w:rsid w:val="00250585"/>
    <w:rsid w:val="002516DD"/>
    <w:rsid w:val="00251A32"/>
    <w:rsid w:val="00252976"/>
    <w:rsid w:val="0026171A"/>
    <w:rsid w:val="00262363"/>
    <w:rsid w:val="00262E26"/>
    <w:rsid w:val="00263566"/>
    <w:rsid w:val="002638EC"/>
    <w:rsid w:val="00263EE2"/>
    <w:rsid w:val="002738F0"/>
    <w:rsid w:val="00273BC3"/>
    <w:rsid w:val="002827D3"/>
    <w:rsid w:val="00282826"/>
    <w:rsid w:val="0028290B"/>
    <w:rsid w:val="00283372"/>
    <w:rsid w:val="00283703"/>
    <w:rsid w:val="00284E7E"/>
    <w:rsid w:val="00285661"/>
    <w:rsid w:val="00286AB3"/>
    <w:rsid w:val="00286CFB"/>
    <w:rsid w:val="0028706A"/>
    <w:rsid w:val="00287257"/>
    <w:rsid w:val="00287494"/>
    <w:rsid w:val="0028756E"/>
    <w:rsid w:val="00290898"/>
    <w:rsid w:val="00290CCD"/>
    <w:rsid w:val="00290F8C"/>
    <w:rsid w:val="00291587"/>
    <w:rsid w:val="0029215E"/>
    <w:rsid w:val="0029319A"/>
    <w:rsid w:val="00293E27"/>
    <w:rsid w:val="0029678B"/>
    <w:rsid w:val="00297822"/>
    <w:rsid w:val="002A1921"/>
    <w:rsid w:val="002A2CC5"/>
    <w:rsid w:val="002A5DD9"/>
    <w:rsid w:val="002A6DD0"/>
    <w:rsid w:val="002B0306"/>
    <w:rsid w:val="002B149D"/>
    <w:rsid w:val="002B1C1E"/>
    <w:rsid w:val="002B27F2"/>
    <w:rsid w:val="002B2AD1"/>
    <w:rsid w:val="002B36FC"/>
    <w:rsid w:val="002B38B9"/>
    <w:rsid w:val="002B3C6A"/>
    <w:rsid w:val="002B45EA"/>
    <w:rsid w:val="002B4EF4"/>
    <w:rsid w:val="002B6C28"/>
    <w:rsid w:val="002B6F97"/>
    <w:rsid w:val="002B7C77"/>
    <w:rsid w:val="002C2FF1"/>
    <w:rsid w:val="002C394D"/>
    <w:rsid w:val="002C408D"/>
    <w:rsid w:val="002C54DF"/>
    <w:rsid w:val="002C560C"/>
    <w:rsid w:val="002C6C19"/>
    <w:rsid w:val="002D0E62"/>
    <w:rsid w:val="002D1E95"/>
    <w:rsid w:val="002D2F85"/>
    <w:rsid w:val="002D3CCA"/>
    <w:rsid w:val="002D4BF9"/>
    <w:rsid w:val="002D538E"/>
    <w:rsid w:val="002D5E11"/>
    <w:rsid w:val="002D607C"/>
    <w:rsid w:val="002D6FFF"/>
    <w:rsid w:val="002E51A9"/>
    <w:rsid w:val="002E712C"/>
    <w:rsid w:val="002E793A"/>
    <w:rsid w:val="002F0C9D"/>
    <w:rsid w:val="002F1472"/>
    <w:rsid w:val="002F331D"/>
    <w:rsid w:val="002F3D39"/>
    <w:rsid w:val="002F60F6"/>
    <w:rsid w:val="002F61EB"/>
    <w:rsid w:val="002F6A83"/>
    <w:rsid w:val="0030214B"/>
    <w:rsid w:val="003052AD"/>
    <w:rsid w:val="00306326"/>
    <w:rsid w:val="00306D5E"/>
    <w:rsid w:val="00307595"/>
    <w:rsid w:val="003077EC"/>
    <w:rsid w:val="0030798F"/>
    <w:rsid w:val="00310251"/>
    <w:rsid w:val="00311921"/>
    <w:rsid w:val="00311B88"/>
    <w:rsid w:val="00311C07"/>
    <w:rsid w:val="003125A5"/>
    <w:rsid w:val="00314B93"/>
    <w:rsid w:val="00314FFF"/>
    <w:rsid w:val="0031525F"/>
    <w:rsid w:val="00315531"/>
    <w:rsid w:val="003216EB"/>
    <w:rsid w:val="0032271E"/>
    <w:rsid w:val="00323591"/>
    <w:rsid w:val="00325293"/>
    <w:rsid w:val="003252CD"/>
    <w:rsid w:val="003261BF"/>
    <w:rsid w:val="003263D7"/>
    <w:rsid w:val="003266C5"/>
    <w:rsid w:val="003272B8"/>
    <w:rsid w:val="00331076"/>
    <w:rsid w:val="003318F1"/>
    <w:rsid w:val="00334649"/>
    <w:rsid w:val="00334F77"/>
    <w:rsid w:val="003352FF"/>
    <w:rsid w:val="003364B7"/>
    <w:rsid w:val="00337E53"/>
    <w:rsid w:val="003402A8"/>
    <w:rsid w:val="00340B24"/>
    <w:rsid w:val="00340CEB"/>
    <w:rsid w:val="00342502"/>
    <w:rsid w:val="00342C0D"/>
    <w:rsid w:val="00343B48"/>
    <w:rsid w:val="00344A78"/>
    <w:rsid w:val="003470EB"/>
    <w:rsid w:val="00347EBE"/>
    <w:rsid w:val="003500BB"/>
    <w:rsid w:val="00350443"/>
    <w:rsid w:val="00351CEA"/>
    <w:rsid w:val="00353176"/>
    <w:rsid w:val="003533E1"/>
    <w:rsid w:val="00354D75"/>
    <w:rsid w:val="003569A7"/>
    <w:rsid w:val="00360B4D"/>
    <w:rsid w:val="00361B9B"/>
    <w:rsid w:val="00362962"/>
    <w:rsid w:val="00363F1C"/>
    <w:rsid w:val="00364144"/>
    <w:rsid w:val="0036573E"/>
    <w:rsid w:val="00365D19"/>
    <w:rsid w:val="003667FC"/>
    <w:rsid w:val="003670F1"/>
    <w:rsid w:val="003716F8"/>
    <w:rsid w:val="00371F4F"/>
    <w:rsid w:val="00373FBE"/>
    <w:rsid w:val="00374A03"/>
    <w:rsid w:val="00380763"/>
    <w:rsid w:val="0038194D"/>
    <w:rsid w:val="00383230"/>
    <w:rsid w:val="00384680"/>
    <w:rsid w:val="00385A06"/>
    <w:rsid w:val="00390160"/>
    <w:rsid w:val="00391543"/>
    <w:rsid w:val="00391921"/>
    <w:rsid w:val="00392E62"/>
    <w:rsid w:val="0039623E"/>
    <w:rsid w:val="003963E6"/>
    <w:rsid w:val="003A0057"/>
    <w:rsid w:val="003A03F2"/>
    <w:rsid w:val="003A0B5A"/>
    <w:rsid w:val="003A3A8B"/>
    <w:rsid w:val="003A434E"/>
    <w:rsid w:val="003B016A"/>
    <w:rsid w:val="003B1DB1"/>
    <w:rsid w:val="003B217A"/>
    <w:rsid w:val="003B3255"/>
    <w:rsid w:val="003B51DC"/>
    <w:rsid w:val="003B7FAB"/>
    <w:rsid w:val="003C1AAB"/>
    <w:rsid w:val="003C4CDB"/>
    <w:rsid w:val="003C52AB"/>
    <w:rsid w:val="003C52AF"/>
    <w:rsid w:val="003C6ABB"/>
    <w:rsid w:val="003C6EDB"/>
    <w:rsid w:val="003D1064"/>
    <w:rsid w:val="003D34A7"/>
    <w:rsid w:val="003D4531"/>
    <w:rsid w:val="003D68E2"/>
    <w:rsid w:val="003D6913"/>
    <w:rsid w:val="003D6D39"/>
    <w:rsid w:val="003D7B63"/>
    <w:rsid w:val="003E0175"/>
    <w:rsid w:val="003E0CC0"/>
    <w:rsid w:val="003E15D2"/>
    <w:rsid w:val="003E1DFC"/>
    <w:rsid w:val="003E266B"/>
    <w:rsid w:val="003E3797"/>
    <w:rsid w:val="003E6F82"/>
    <w:rsid w:val="003F040E"/>
    <w:rsid w:val="003F15A8"/>
    <w:rsid w:val="003F1E54"/>
    <w:rsid w:val="003F2401"/>
    <w:rsid w:val="003F3053"/>
    <w:rsid w:val="003F4285"/>
    <w:rsid w:val="003F42F5"/>
    <w:rsid w:val="003F5BE6"/>
    <w:rsid w:val="003F7613"/>
    <w:rsid w:val="00401EA6"/>
    <w:rsid w:val="0040409E"/>
    <w:rsid w:val="0040543E"/>
    <w:rsid w:val="0040564C"/>
    <w:rsid w:val="0040602C"/>
    <w:rsid w:val="00406522"/>
    <w:rsid w:val="00406CFB"/>
    <w:rsid w:val="004072A2"/>
    <w:rsid w:val="00407635"/>
    <w:rsid w:val="00407B63"/>
    <w:rsid w:val="004115F2"/>
    <w:rsid w:val="0041252D"/>
    <w:rsid w:val="004127E0"/>
    <w:rsid w:val="00414287"/>
    <w:rsid w:val="00416A4C"/>
    <w:rsid w:val="00417562"/>
    <w:rsid w:val="00420157"/>
    <w:rsid w:val="004203A4"/>
    <w:rsid w:val="00422333"/>
    <w:rsid w:val="00422A19"/>
    <w:rsid w:val="00422ADA"/>
    <w:rsid w:val="00422D1C"/>
    <w:rsid w:val="004249D0"/>
    <w:rsid w:val="004251E7"/>
    <w:rsid w:val="00426957"/>
    <w:rsid w:val="0042774A"/>
    <w:rsid w:val="00430A1C"/>
    <w:rsid w:val="00430BAB"/>
    <w:rsid w:val="00431FFE"/>
    <w:rsid w:val="00433A8C"/>
    <w:rsid w:val="00434B44"/>
    <w:rsid w:val="00435F7B"/>
    <w:rsid w:val="004378FD"/>
    <w:rsid w:val="00437C39"/>
    <w:rsid w:val="00437F4F"/>
    <w:rsid w:val="00441ADB"/>
    <w:rsid w:val="00443A54"/>
    <w:rsid w:val="00444CE4"/>
    <w:rsid w:val="00445197"/>
    <w:rsid w:val="00445E1E"/>
    <w:rsid w:val="00447B2B"/>
    <w:rsid w:val="00447D5C"/>
    <w:rsid w:val="00450061"/>
    <w:rsid w:val="00451D26"/>
    <w:rsid w:val="004570EF"/>
    <w:rsid w:val="00457FD7"/>
    <w:rsid w:val="0046045C"/>
    <w:rsid w:val="00460A56"/>
    <w:rsid w:val="0046111E"/>
    <w:rsid w:val="00464276"/>
    <w:rsid w:val="00465D68"/>
    <w:rsid w:val="004675D9"/>
    <w:rsid w:val="00471C26"/>
    <w:rsid w:val="00473ABA"/>
    <w:rsid w:val="00474A78"/>
    <w:rsid w:val="00476346"/>
    <w:rsid w:val="004831A3"/>
    <w:rsid w:val="00483F68"/>
    <w:rsid w:val="00485C75"/>
    <w:rsid w:val="0048696A"/>
    <w:rsid w:val="004908B1"/>
    <w:rsid w:val="0049281B"/>
    <w:rsid w:val="00493AC7"/>
    <w:rsid w:val="00493EEF"/>
    <w:rsid w:val="00495116"/>
    <w:rsid w:val="00497DB9"/>
    <w:rsid w:val="004A0D87"/>
    <w:rsid w:val="004A211F"/>
    <w:rsid w:val="004A22DC"/>
    <w:rsid w:val="004A3010"/>
    <w:rsid w:val="004A36C8"/>
    <w:rsid w:val="004A4401"/>
    <w:rsid w:val="004A4602"/>
    <w:rsid w:val="004A4F90"/>
    <w:rsid w:val="004A500A"/>
    <w:rsid w:val="004A6BE3"/>
    <w:rsid w:val="004B095D"/>
    <w:rsid w:val="004B242A"/>
    <w:rsid w:val="004B53D1"/>
    <w:rsid w:val="004B7599"/>
    <w:rsid w:val="004C0950"/>
    <w:rsid w:val="004C0D08"/>
    <w:rsid w:val="004C38E5"/>
    <w:rsid w:val="004C42A0"/>
    <w:rsid w:val="004C4666"/>
    <w:rsid w:val="004C4DBB"/>
    <w:rsid w:val="004C4F7F"/>
    <w:rsid w:val="004C5C60"/>
    <w:rsid w:val="004D07A4"/>
    <w:rsid w:val="004D1667"/>
    <w:rsid w:val="004D1DCE"/>
    <w:rsid w:val="004D3387"/>
    <w:rsid w:val="004D33EF"/>
    <w:rsid w:val="004D4F1A"/>
    <w:rsid w:val="004D54F2"/>
    <w:rsid w:val="004D66CB"/>
    <w:rsid w:val="004D6F22"/>
    <w:rsid w:val="004E00FC"/>
    <w:rsid w:val="004E0EE3"/>
    <w:rsid w:val="004E102A"/>
    <w:rsid w:val="004E2FF7"/>
    <w:rsid w:val="004E3B47"/>
    <w:rsid w:val="004E4939"/>
    <w:rsid w:val="004E5539"/>
    <w:rsid w:val="004E63BD"/>
    <w:rsid w:val="004E680E"/>
    <w:rsid w:val="004E7171"/>
    <w:rsid w:val="004E777E"/>
    <w:rsid w:val="004E7A3E"/>
    <w:rsid w:val="004F02BB"/>
    <w:rsid w:val="004F0B65"/>
    <w:rsid w:val="004F362E"/>
    <w:rsid w:val="004F568B"/>
    <w:rsid w:val="004F725A"/>
    <w:rsid w:val="004F7B20"/>
    <w:rsid w:val="005000EE"/>
    <w:rsid w:val="0050022C"/>
    <w:rsid w:val="005027F0"/>
    <w:rsid w:val="00502F46"/>
    <w:rsid w:val="00503205"/>
    <w:rsid w:val="0050334D"/>
    <w:rsid w:val="00506515"/>
    <w:rsid w:val="00510EAE"/>
    <w:rsid w:val="00510EE5"/>
    <w:rsid w:val="00512CD4"/>
    <w:rsid w:val="00513C5C"/>
    <w:rsid w:val="00514603"/>
    <w:rsid w:val="00516903"/>
    <w:rsid w:val="00517E5C"/>
    <w:rsid w:val="005218C7"/>
    <w:rsid w:val="00522AAB"/>
    <w:rsid w:val="00522C23"/>
    <w:rsid w:val="00523850"/>
    <w:rsid w:val="005255B2"/>
    <w:rsid w:val="00525A2E"/>
    <w:rsid w:val="005261AB"/>
    <w:rsid w:val="0052778E"/>
    <w:rsid w:val="00527E43"/>
    <w:rsid w:val="00527F1D"/>
    <w:rsid w:val="00530B88"/>
    <w:rsid w:val="00531895"/>
    <w:rsid w:val="005334C4"/>
    <w:rsid w:val="00534127"/>
    <w:rsid w:val="00534F61"/>
    <w:rsid w:val="00535530"/>
    <w:rsid w:val="0053797D"/>
    <w:rsid w:val="00537E8D"/>
    <w:rsid w:val="005406B7"/>
    <w:rsid w:val="005416C6"/>
    <w:rsid w:val="0054251D"/>
    <w:rsid w:val="005431BB"/>
    <w:rsid w:val="00543257"/>
    <w:rsid w:val="00543EE3"/>
    <w:rsid w:val="0054460C"/>
    <w:rsid w:val="00544E92"/>
    <w:rsid w:val="005469BA"/>
    <w:rsid w:val="00546CE7"/>
    <w:rsid w:val="00547DBE"/>
    <w:rsid w:val="00553323"/>
    <w:rsid w:val="00553D6F"/>
    <w:rsid w:val="00553DD9"/>
    <w:rsid w:val="0055416C"/>
    <w:rsid w:val="005542C6"/>
    <w:rsid w:val="0055489A"/>
    <w:rsid w:val="005606A2"/>
    <w:rsid w:val="00561862"/>
    <w:rsid w:val="00562F87"/>
    <w:rsid w:val="00564965"/>
    <w:rsid w:val="005656BE"/>
    <w:rsid w:val="005661C8"/>
    <w:rsid w:val="00566353"/>
    <w:rsid w:val="005719BF"/>
    <w:rsid w:val="005727B7"/>
    <w:rsid w:val="00574FED"/>
    <w:rsid w:val="00575AF2"/>
    <w:rsid w:val="00575B28"/>
    <w:rsid w:val="00576766"/>
    <w:rsid w:val="00581AD8"/>
    <w:rsid w:val="00582291"/>
    <w:rsid w:val="00582434"/>
    <w:rsid w:val="005825E3"/>
    <w:rsid w:val="005832D7"/>
    <w:rsid w:val="00583F7C"/>
    <w:rsid w:val="005846CA"/>
    <w:rsid w:val="00584ED2"/>
    <w:rsid w:val="00585607"/>
    <w:rsid w:val="00586EC7"/>
    <w:rsid w:val="00590311"/>
    <w:rsid w:val="00590570"/>
    <w:rsid w:val="00590C4A"/>
    <w:rsid w:val="005939A7"/>
    <w:rsid w:val="00593A3D"/>
    <w:rsid w:val="00593CD1"/>
    <w:rsid w:val="00595200"/>
    <w:rsid w:val="00595716"/>
    <w:rsid w:val="0059657B"/>
    <w:rsid w:val="005A053D"/>
    <w:rsid w:val="005A143F"/>
    <w:rsid w:val="005A190A"/>
    <w:rsid w:val="005A399D"/>
    <w:rsid w:val="005A45A2"/>
    <w:rsid w:val="005A479E"/>
    <w:rsid w:val="005A68F6"/>
    <w:rsid w:val="005B2091"/>
    <w:rsid w:val="005B2E6C"/>
    <w:rsid w:val="005B392F"/>
    <w:rsid w:val="005B3C89"/>
    <w:rsid w:val="005B47A1"/>
    <w:rsid w:val="005B63FD"/>
    <w:rsid w:val="005B6904"/>
    <w:rsid w:val="005B6E4C"/>
    <w:rsid w:val="005B7C3D"/>
    <w:rsid w:val="005C21EC"/>
    <w:rsid w:val="005C3869"/>
    <w:rsid w:val="005C3933"/>
    <w:rsid w:val="005C4A9B"/>
    <w:rsid w:val="005C57B3"/>
    <w:rsid w:val="005C5F71"/>
    <w:rsid w:val="005C6577"/>
    <w:rsid w:val="005C6779"/>
    <w:rsid w:val="005D052E"/>
    <w:rsid w:val="005D1C67"/>
    <w:rsid w:val="005D23E6"/>
    <w:rsid w:val="005D2622"/>
    <w:rsid w:val="005D2ED3"/>
    <w:rsid w:val="005D3BDE"/>
    <w:rsid w:val="005D50FA"/>
    <w:rsid w:val="005D52D9"/>
    <w:rsid w:val="005D5564"/>
    <w:rsid w:val="005D5ACC"/>
    <w:rsid w:val="005D65F5"/>
    <w:rsid w:val="005D7F25"/>
    <w:rsid w:val="005E184D"/>
    <w:rsid w:val="005E1DB1"/>
    <w:rsid w:val="005E3660"/>
    <w:rsid w:val="005E56A2"/>
    <w:rsid w:val="005E69EC"/>
    <w:rsid w:val="005F0288"/>
    <w:rsid w:val="005F0AFF"/>
    <w:rsid w:val="005F16AA"/>
    <w:rsid w:val="005F1742"/>
    <w:rsid w:val="005F1882"/>
    <w:rsid w:val="005F2214"/>
    <w:rsid w:val="005F2EF0"/>
    <w:rsid w:val="005F30BF"/>
    <w:rsid w:val="005F56DA"/>
    <w:rsid w:val="005F6C19"/>
    <w:rsid w:val="00600433"/>
    <w:rsid w:val="0060155B"/>
    <w:rsid w:val="00601A36"/>
    <w:rsid w:val="006042D5"/>
    <w:rsid w:val="00604CF2"/>
    <w:rsid w:val="006056B9"/>
    <w:rsid w:val="00611A62"/>
    <w:rsid w:val="00614175"/>
    <w:rsid w:val="00616025"/>
    <w:rsid w:val="0061676C"/>
    <w:rsid w:val="006173A9"/>
    <w:rsid w:val="0061758B"/>
    <w:rsid w:val="00620C87"/>
    <w:rsid w:val="00620EE5"/>
    <w:rsid w:val="006222D9"/>
    <w:rsid w:val="00622DAB"/>
    <w:rsid w:val="0062594C"/>
    <w:rsid w:val="00625FD4"/>
    <w:rsid w:val="0062651D"/>
    <w:rsid w:val="00626C5E"/>
    <w:rsid w:val="00627AC6"/>
    <w:rsid w:val="006304CC"/>
    <w:rsid w:val="00630888"/>
    <w:rsid w:val="006321B3"/>
    <w:rsid w:val="00632847"/>
    <w:rsid w:val="00640FCE"/>
    <w:rsid w:val="006410E7"/>
    <w:rsid w:val="00644298"/>
    <w:rsid w:val="00645553"/>
    <w:rsid w:val="00645FD6"/>
    <w:rsid w:val="00646C03"/>
    <w:rsid w:val="00647449"/>
    <w:rsid w:val="0065247B"/>
    <w:rsid w:val="00653260"/>
    <w:rsid w:val="006541E4"/>
    <w:rsid w:val="00654368"/>
    <w:rsid w:val="006546EC"/>
    <w:rsid w:val="00654D4F"/>
    <w:rsid w:val="00655B51"/>
    <w:rsid w:val="00656598"/>
    <w:rsid w:val="006574B0"/>
    <w:rsid w:val="00657994"/>
    <w:rsid w:val="00657CE4"/>
    <w:rsid w:val="0066198F"/>
    <w:rsid w:val="006632BF"/>
    <w:rsid w:val="0066395E"/>
    <w:rsid w:val="0066528D"/>
    <w:rsid w:val="0066792A"/>
    <w:rsid w:val="00670702"/>
    <w:rsid w:val="00670F8B"/>
    <w:rsid w:val="00673445"/>
    <w:rsid w:val="006736F1"/>
    <w:rsid w:val="00674884"/>
    <w:rsid w:val="00675B82"/>
    <w:rsid w:val="006764BC"/>
    <w:rsid w:val="00680B96"/>
    <w:rsid w:val="006815C9"/>
    <w:rsid w:val="006837D3"/>
    <w:rsid w:val="00683E7D"/>
    <w:rsid w:val="00684869"/>
    <w:rsid w:val="00684C2B"/>
    <w:rsid w:val="00684CC9"/>
    <w:rsid w:val="00684E75"/>
    <w:rsid w:val="006873D4"/>
    <w:rsid w:val="00687685"/>
    <w:rsid w:val="0069109E"/>
    <w:rsid w:val="00691668"/>
    <w:rsid w:val="006920E9"/>
    <w:rsid w:val="0069475A"/>
    <w:rsid w:val="00694CED"/>
    <w:rsid w:val="00697BC8"/>
    <w:rsid w:val="00697D64"/>
    <w:rsid w:val="00697E60"/>
    <w:rsid w:val="006A4AA5"/>
    <w:rsid w:val="006A76F8"/>
    <w:rsid w:val="006B0BB4"/>
    <w:rsid w:val="006B2023"/>
    <w:rsid w:val="006B2111"/>
    <w:rsid w:val="006B2AEC"/>
    <w:rsid w:val="006B2D4A"/>
    <w:rsid w:val="006B31C9"/>
    <w:rsid w:val="006B3291"/>
    <w:rsid w:val="006B490B"/>
    <w:rsid w:val="006B4E82"/>
    <w:rsid w:val="006B504B"/>
    <w:rsid w:val="006C22F8"/>
    <w:rsid w:val="006C2513"/>
    <w:rsid w:val="006C2F77"/>
    <w:rsid w:val="006C6256"/>
    <w:rsid w:val="006C7435"/>
    <w:rsid w:val="006C7F22"/>
    <w:rsid w:val="006D1413"/>
    <w:rsid w:val="006D3880"/>
    <w:rsid w:val="006D3F9B"/>
    <w:rsid w:val="006D448A"/>
    <w:rsid w:val="006D4CDC"/>
    <w:rsid w:val="006D68CC"/>
    <w:rsid w:val="006D68F1"/>
    <w:rsid w:val="006D698D"/>
    <w:rsid w:val="006D7C04"/>
    <w:rsid w:val="006E13C7"/>
    <w:rsid w:val="006E24BD"/>
    <w:rsid w:val="006E6EE6"/>
    <w:rsid w:val="006E7A73"/>
    <w:rsid w:val="006F11CD"/>
    <w:rsid w:val="006F12DE"/>
    <w:rsid w:val="006F26C4"/>
    <w:rsid w:val="006F4120"/>
    <w:rsid w:val="006F5039"/>
    <w:rsid w:val="006F5468"/>
    <w:rsid w:val="006F5E5A"/>
    <w:rsid w:val="006F610F"/>
    <w:rsid w:val="006F7117"/>
    <w:rsid w:val="007004C7"/>
    <w:rsid w:val="00701C01"/>
    <w:rsid w:val="00704BAB"/>
    <w:rsid w:val="00704D64"/>
    <w:rsid w:val="00705769"/>
    <w:rsid w:val="00706366"/>
    <w:rsid w:val="00706BE3"/>
    <w:rsid w:val="007107F5"/>
    <w:rsid w:val="00710915"/>
    <w:rsid w:val="0071104F"/>
    <w:rsid w:val="007111C5"/>
    <w:rsid w:val="00711894"/>
    <w:rsid w:val="00711BBA"/>
    <w:rsid w:val="00712E1A"/>
    <w:rsid w:val="00713B74"/>
    <w:rsid w:val="00715B4B"/>
    <w:rsid w:val="00716328"/>
    <w:rsid w:val="00716532"/>
    <w:rsid w:val="00720C6E"/>
    <w:rsid w:val="0072234A"/>
    <w:rsid w:val="0072262B"/>
    <w:rsid w:val="0072410E"/>
    <w:rsid w:val="00724C75"/>
    <w:rsid w:val="00725416"/>
    <w:rsid w:val="00725AD3"/>
    <w:rsid w:val="00725DA3"/>
    <w:rsid w:val="0072606D"/>
    <w:rsid w:val="007301F5"/>
    <w:rsid w:val="00731304"/>
    <w:rsid w:val="00732229"/>
    <w:rsid w:val="00732916"/>
    <w:rsid w:val="007338CF"/>
    <w:rsid w:val="00733FFB"/>
    <w:rsid w:val="007368DD"/>
    <w:rsid w:val="00737FE6"/>
    <w:rsid w:val="007418DB"/>
    <w:rsid w:val="007425B5"/>
    <w:rsid w:val="007427F3"/>
    <w:rsid w:val="00743761"/>
    <w:rsid w:val="00743DB8"/>
    <w:rsid w:val="00744C0B"/>
    <w:rsid w:val="00745001"/>
    <w:rsid w:val="00745B85"/>
    <w:rsid w:val="00746ABC"/>
    <w:rsid w:val="00746E8B"/>
    <w:rsid w:val="00747C51"/>
    <w:rsid w:val="00747D99"/>
    <w:rsid w:val="007500BE"/>
    <w:rsid w:val="007500F1"/>
    <w:rsid w:val="00750F05"/>
    <w:rsid w:val="00751880"/>
    <w:rsid w:val="00752BD8"/>
    <w:rsid w:val="00752DD3"/>
    <w:rsid w:val="00753174"/>
    <w:rsid w:val="00754F6F"/>
    <w:rsid w:val="0075564D"/>
    <w:rsid w:val="00757E7D"/>
    <w:rsid w:val="00760187"/>
    <w:rsid w:val="007604CD"/>
    <w:rsid w:val="00760784"/>
    <w:rsid w:val="00761C6E"/>
    <w:rsid w:val="007641E0"/>
    <w:rsid w:val="007646B9"/>
    <w:rsid w:val="007656A3"/>
    <w:rsid w:val="00770571"/>
    <w:rsid w:val="0077099E"/>
    <w:rsid w:val="00772EF3"/>
    <w:rsid w:val="007740D8"/>
    <w:rsid w:val="007778BD"/>
    <w:rsid w:val="00780F8D"/>
    <w:rsid w:val="0078240C"/>
    <w:rsid w:val="007856AD"/>
    <w:rsid w:val="007858B5"/>
    <w:rsid w:val="00790FA1"/>
    <w:rsid w:val="00792E0E"/>
    <w:rsid w:val="00793C10"/>
    <w:rsid w:val="00795AAE"/>
    <w:rsid w:val="00795B07"/>
    <w:rsid w:val="00795C89"/>
    <w:rsid w:val="007969B4"/>
    <w:rsid w:val="007A02C3"/>
    <w:rsid w:val="007A04F2"/>
    <w:rsid w:val="007A2342"/>
    <w:rsid w:val="007A533F"/>
    <w:rsid w:val="007A592B"/>
    <w:rsid w:val="007A7528"/>
    <w:rsid w:val="007B03FC"/>
    <w:rsid w:val="007B26BD"/>
    <w:rsid w:val="007B3BA0"/>
    <w:rsid w:val="007B5682"/>
    <w:rsid w:val="007B5AE3"/>
    <w:rsid w:val="007B651B"/>
    <w:rsid w:val="007B6722"/>
    <w:rsid w:val="007B6B8F"/>
    <w:rsid w:val="007B7A4B"/>
    <w:rsid w:val="007B7B60"/>
    <w:rsid w:val="007B7EF5"/>
    <w:rsid w:val="007C0A06"/>
    <w:rsid w:val="007C0DFF"/>
    <w:rsid w:val="007C13CF"/>
    <w:rsid w:val="007C1E33"/>
    <w:rsid w:val="007C1F5B"/>
    <w:rsid w:val="007C24F3"/>
    <w:rsid w:val="007C33BD"/>
    <w:rsid w:val="007D08F4"/>
    <w:rsid w:val="007D10CE"/>
    <w:rsid w:val="007D149F"/>
    <w:rsid w:val="007D3F3E"/>
    <w:rsid w:val="007D50C3"/>
    <w:rsid w:val="007D67AC"/>
    <w:rsid w:val="007E00A8"/>
    <w:rsid w:val="007E00AD"/>
    <w:rsid w:val="007E1370"/>
    <w:rsid w:val="007E1544"/>
    <w:rsid w:val="007E4F37"/>
    <w:rsid w:val="007E5017"/>
    <w:rsid w:val="007E52D4"/>
    <w:rsid w:val="007F282F"/>
    <w:rsid w:val="007F28BD"/>
    <w:rsid w:val="007F3E1B"/>
    <w:rsid w:val="007F4BB2"/>
    <w:rsid w:val="007F5412"/>
    <w:rsid w:val="007F62D2"/>
    <w:rsid w:val="008014D9"/>
    <w:rsid w:val="00801804"/>
    <w:rsid w:val="00801AC3"/>
    <w:rsid w:val="00802BF0"/>
    <w:rsid w:val="00802CD9"/>
    <w:rsid w:val="00803731"/>
    <w:rsid w:val="008041BC"/>
    <w:rsid w:val="00804438"/>
    <w:rsid w:val="008044BE"/>
    <w:rsid w:val="00804F4B"/>
    <w:rsid w:val="008065FB"/>
    <w:rsid w:val="008140E5"/>
    <w:rsid w:val="00814A0F"/>
    <w:rsid w:val="00816218"/>
    <w:rsid w:val="00817052"/>
    <w:rsid w:val="008178CE"/>
    <w:rsid w:val="00820F80"/>
    <w:rsid w:val="0082107A"/>
    <w:rsid w:val="008214F3"/>
    <w:rsid w:val="00821D9D"/>
    <w:rsid w:val="00825F7A"/>
    <w:rsid w:val="00826212"/>
    <w:rsid w:val="00830433"/>
    <w:rsid w:val="008319BE"/>
    <w:rsid w:val="008319D4"/>
    <w:rsid w:val="00832BF3"/>
    <w:rsid w:val="0083333D"/>
    <w:rsid w:val="0083584B"/>
    <w:rsid w:val="00836D48"/>
    <w:rsid w:val="0083718D"/>
    <w:rsid w:val="0084171A"/>
    <w:rsid w:val="008423ED"/>
    <w:rsid w:val="0084740A"/>
    <w:rsid w:val="00847C61"/>
    <w:rsid w:val="00851306"/>
    <w:rsid w:val="00852A8E"/>
    <w:rsid w:val="00853844"/>
    <w:rsid w:val="0085621E"/>
    <w:rsid w:val="00856782"/>
    <w:rsid w:val="0085706E"/>
    <w:rsid w:val="0086236F"/>
    <w:rsid w:val="008631AE"/>
    <w:rsid w:val="00864A75"/>
    <w:rsid w:val="00864E47"/>
    <w:rsid w:val="00865BA0"/>
    <w:rsid w:val="00865C9C"/>
    <w:rsid w:val="00866563"/>
    <w:rsid w:val="00867A51"/>
    <w:rsid w:val="0087008A"/>
    <w:rsid w:val="0087011D"/>
    <w:rsid w:val="00870F2B"/>
    <w:rsid w:val="00871ED2"/>
    <w:rsid w:val="00872A5C"/>
    <w:rsid w:val="00872BA4"/>
    <w:rsid w:val="00874861"/>
    <w:rsid w:val="00874B5C"/>
    <w:rsid w:val="008751D9"/>
    <w:rsid w:val="00875705"/>
    <w:rsid w:val="00875817"/>
    <w:rsid w:val="0087608E"/>
    <w:rsid w:val="00877709"/>
    <w:rsid w:val="00877889"/>
    <w:rsid w:val="008778E3"/>
    <w:rsid w:val="00877D67"/>
    <w:rsid w:val="00881A15"/>
    <w:rsid w:val="00881C0E"/>
    <w:rsid w:val="00883817"/>
    <w:rsid w:val="00883E3A"/>
    <w:rsid w:val="008860E3"/>
    <w:rsid w:val="0088729F"/>
    <w:rsid w:val="00887D54"/>
    <w:rsid w:val="0089078B"/>
    <w:rsid w:val="00890E27"/>
    <w:rsid w:val="00891B62"/>
    <w:rsid w:val="008923E1"/>
    <w:rsid w:val="008944A7"/>
    <w:rsid w:val="008947AA"/>
    <w:rsid w:val="00894AC7"/>
    <w:rsid w:val="008953EA"/>
    <w:rsid w:val="00895C0F"/>
    <w:rsid w:val="0089652F"/>
    <w:rsid w:val="00896F7C"/>
    <w:rsid w:val="008970A1"/>
    <w:rsid w:val="0089788E"/>
    <w:rsid w:val="008A1AFF"/>
    <w:rsid w:val="008A5F35"/>
    <w:rsid w:val="008A65FB"/>
    <w:rsid w:val="008A6C40"/>
    <w:rsid w:val="008A7531"/>
    <w:rsid w:val="008B1198"/>
    <w:rsid w:val="008B1877"/>
    <w:rsid w:val="008B1FD0"/>
    <w:rsid w:val="008B338E"/>
    <w:rsid w:val="008B35B8"/>
    <w:rsid w:val="008B45C1"/>
    <w:rsid w:val="008B4C9C"/>
    <w:rsid w:val="008B4E6B"/>
    <w:rsid w:val="008B5068"/>
    <w:rsid w:val="008B6353"/>
    <w:rsid w:val="008C15B5"/>
    <w:rsid w:val="008C2B8C"/>
    <w:rsid w:val="008C3233"/>
    <w:rsid w:val="008C333B"/>
    <w:rsid w:val="008C3F44"/>
    <w:rsid w:val="008C4E8E"/>
    <w:rsid w:val="008D0C37"/>
    <w:rsid w:val="008D171D"/>
    <w:rsid w:val="008E00A0"/>
    <w:rsid w:val="008E0EC6"/>
    <w:rsid w:val="008E1BBA"/>
    <w:rsid w:val="008E1C6A"/>
    <w:rsid w:val="008E39C1"/>
    <w:rsid w:val="008E4B75"/>
    <w:rsid w:val="008F0F44"/>
    <w:rsid w:val="008F24B9"/>
    <w:rsid w:val="008F2AE2"/>
    <w:rsid w:val="008F3933"/>
    <w:rsid w:val="008F3A7A"/>
    <w:rsid w:val="008F5867"/>
    <w:rsid w:val="008F596B"/>
    <w:rsid w:val="009010F9"/>
    <w:rsid w:val="00901CB2"/>
    <w:rsid w:val="009056BF"/>
    <w:rsid w:val="009057C0"/>
    <w:rsid w:val="00907E31"/>
    <w:rsid w:val="0091036B"/>
    <w:rsid w:val="009104CE"/>
    <w:rsid w:val="00910DBA"/>
    <w:rsid w:val="00913E09"/>
    <w:rsid w:val="00914F19"/>
    <w:rsid w:val="00916201"/>
    <w:rsid w:val="00920C25"/>
    <w:rsid w:val="00921834"/>
    <w:rsid w:val="00924482"/>
    <w:rsid w:val="009259E6"/>
    <w:rsid w:val="00925C16"/>
    <w:rsid w:val="009271F6"/>
    <w:rsid w:val="009276DB"/>
    <w:rsid w:val="00932502"/>
    <w:rsid w:val="0093254F"/>
    <w:rsid w:val="00932A59"/>
    <w:rsid w:val="00933C7A"/>
    <w:rsid w:val="00934210"/>
    <w:rsid w:val="0093615D"/>
    <w:rsid w:val="009406CD"/>
    <w:rsid w:val="00941A04"/>
    <w:rsid w:val="00943C32"/>
    <w:rsid w:val="00944156"/>
    <w:rsid w:val="00945E0E"/>
    <w:rsid w:val="00951A39"/>
    <w:rsid w:val="009531DF"/>
    <w:rsid w:val="00954047"/>
    <w:rsid w:val="00954F6E"/>
    <w:rsid w:val="009566C4"/>
    <w:rsid w:val="009566D4"/>
    <w:rsid w:val="0095671C"/>
    <w:rsid w:val="00957429"/>
    <w:rsid w:val="00957F3A"/>
    <w:rsid w:val="00960791"/>
    <w:rsid w:val="00961833"/>
    <w:rsid w:val="00961E21"/>
    <w:rsid w:val="00962107"/>
    <w:rsid w:val="00962D82"/>
    <w:rsid w:val="00964B03"/>
    <w:rsid w:val="00965201"/>
    <w:rsid w:val="00970CD7"/>
    <w:rsid w:val="0097206E"/>
    <w:rsid w:val="00972973"/>
    <w:rsid w:val="0097298E"/>
    <w:rsid w:val="00972B53"/>
    <w:rsid w:val="009737A3"/>
    <w:rsid w:val="009742AA"/>
    <w:rsid w:val="00974659"/>
    <w:rsid w:val="009762ED"/>
    <w:rsid w:val="0097647F"/>
    <w:rsid w:val="00977580"/>
    <w:rsid w:val="00980A61"/>
    <w:rsid w:val="00980BF5"/>
    <w:rsid w:val="00980CC4"/>
    <w:rsid w:val="00983BC2"/>
    <w:rsid w:val="00983E4B"/>
    <w:rsid w:val="0098470B"/>
    <w:rsid w:val="00985B57"/>
    <w:rsid w:val="0098745A"/>
    <w:rsid w:val="009874A5"/>
    <w:rsid w:val="0098759D"/>
    <w:rsid w:val="0099046E"/>
    <w:rsid w:val="00990A1D"/>
    <w:rsid w:val="00990B2D"/>
    <w:rsid w:val="00990E82"/>
    <w:rsid w:val="00991645"/>
    <w:rsid w:val="009930B5"/>
    <w:rsid w:val="00993428"/>
    <w:rsid w:val="00993AB0"/>
    <w:rsid w:val="009971BC"/>
    <w:rsid w:val="009A0195"/>
    <w:rsid w:val="009A1376"/>
    <w:rsid w:val="009A146E"/>
    <w:rsid w:val="009A1C66"/>
    <w:rsid w:val="009A230A"/>
    <w:rsid w:val="009A2DE2"/>
    <w:rsid w:val="009A3CD9"/>
    <w:rsid w:val="009A4C95"/>
    <w:rsid w:val="009A56EB"/>
    <w:rsid w:val="009A5A03"/>
    <w:rsid w:val="009B075A"/>
    <w:rsid w:val="009B1B03"/>
    <w:rsid w:val="009B3DFD"/>
    <w:rsid w:val="009B495C"/>
    <w:rsid w:val="009B5569"/>
    <w:rsid w:val="009B57A8"/>
    <w:rsid w:val="009B59F7"/>
    <w:rsid w:val="009B79A6"/>
    <w:rsid w:val="009C0E4B"/>
    <w:rsid w:val="009C1666"/>
    <w:rsid w:val="009C2834"/>
    <w:rsid w:val="009C28B6"/>
    <w:rsid w:val="009C446D"/>
    <w:rsid w:val="009C5D25"/>
    <w:rsid w:val="009C751C"/>
    <w:rsid w:val="009C7646"/>
    <w:rsid w:val="009C7A92"/>
    <w:rsid w:val="009D0C26"/>
    <w:rsid w:val="009D2202"/>
    <w:rsid w:val="009D48AC"/>
    <w:rsid w:val="009D5CD7"/>
    <w:rsid w:val="009E4359"/>
    <w:rsid w:val="009E4503"/>
    <w:rsid w:val="009E5FD5"/>
    <w:rsid w:val="009E66C1"/>
    <w:rsid w:val="009E7D21"/>
    <w:rsid w:val="009F323D"/>
    <w:rsid w:val="009F3E62"/>
    <w:rsid w:val="009F4D54"/>
    <w:rsid w:val="009F6F48"/>
    <w:rsid w:val="009F7413"/>
    <w:rsid w:val="00A026AD"/>
    <w:rsid w:val="00A03963"/>
    <w:rsid w:val="00A03A96"/>
    <w:rsid w:val="00A03F6A"/>
    <w:rsid w:val="00A04312"/>
    <w:rsid w:val="00A05351"/>
    <w:rsid w:val="00A05D6B"/>
    <w:rsid w:val="00A061E0"/>
    <w:rsid w:val="00A07F51"/>
    <w:rsid w:val="00A1127B"/>
    <w:rsid w:val="00A121AD"/>
    <w:rsid w:val="00A122AE"/>
    <w:rsid w:val="00A1733D"/>
    <w:rsid w:val="00A173CB"/>
    <w:rsid w:val="00A20151"/>
    <w:rsid w:val="00A20405"/>
    <w:rsid w:val="00A228D4"/>
    <w:rsid w:val="00A22F3C"/>
    <w:rsid w:val="00A24474"/>
    <w:rsid w:val="00A2582A"/>
    <w:rsid w:val="00A3074A"/>
    <w:rsid w:val="00A315DB"/>
    <w:rsid w:val="00A32177"/>
    <w:rsid w:val="00A326BF"/>
    <w:rsid w:val="00A3636A"/>
    <w:rsid w:val="00A400FC"/>
    <w:rsid w:val="00A4091F"/>
    <w:rsid w:val="00A419F7"/>
    <w:rsid w:val="00A42FBA"/>
    <w:rsid w:val="00A45E63"/>
    <w:rsid w:val="00A46376"/>
    <w:rsid w:val="00A468EA"/>
    <w:rsid w:val="00A51308"/>
    <w:rsid w:val="00A521EE"/>
    <w:rsid w:val="00A53859"/>
    <w:rsid w:val="00A53EA9"/>
    <w:rsid w:val="00A610EE"/>
    <w:rsid w:val="00A61D58"/>
    <w:rsid w:val="00A631D2"/>
    <w:rsid w:val="00A639B6"/>
    <w:rsid w:val="00A63C9E"/>
    <w:rsid w:val="00A6447D"/>
    <w:rsid w:val="00A65A19"/>
    <w:rsid w:val="00A65ABC"/>
    <w:rsid w:val="00A6650C"/>
    <w:rsid w:val="00A70607"/>
    <w:rsid w:val="00A719C4"/>
    <w:rsid w:val="00A738DD"/>
    <w:rsid w:val="00A743E8"/>
    <w:rsid w:val="00A75149"/>
    <w:rsid w:val="00A753CD"/>
    <w:rsid w:val="00A75409"/>
    <w:rsid w:val="00A7681E"/>
    <w:rsid w:val="00A80D3C"/>
    <w:rsid w:val="00A81F4B"/>
    <w:rsid w:val="00A837A9"/>
    <w:rsid w:val="00A85E38"/>
    <w:rsid w:val="00A870A8"/>
    <w:rsid w:val="00A90311"/>
    <w:rsid w:val="00A91647"/>
    <w:rsid w:val="00A9442D"/>
    <w:rsid w:val="00A95394"/>
    <w:rsid w:val="00AA0ACC"/>
    <w:rsid w:val="00AA1FA5"/>
    <w:rsid w:val="00AA2264"/>
    <w:rsid w:val="00AA4452"/>
    <w:rsid w:val="00AA5C47"/>
    <w:rsid w:val="00AB036E"/>
    <w:rsid w:val="00AB2FEA"/>
    <w:rsid w:val="00AB4650"/>
    <w:rsid w:val="00AC1A9C"/>
    <w:rsid w:val="00AC1BC4"/>
    <w:rsid w:val="00AC23AB"/>
    <w:rsid w:val="00AC2712"/>
    <w:rsid w:val="00AC2BC2"/>
    <w:rsid w:val="00AC4029"/>
    <w:rsid w:val="00AC439A"/>
    <w:rsid w:val="00AC454A"/>
    <w:rsid w:val="00AC5848"/>
    <w:rsid w:val="00AC628E"/>
    <w:rsid w:val="00AD20E0"/>
    <w:rsid w:val="00AD29C0"/>
    <w:rsid w:val="00AD31FD"/>
    <w:rsid w:val="00AD3B29"/>
    <w:rsid w:val="00AD5626"/>
    <w:rsid w:val="00AE3905"/>
    <w:rsid w:val="00AE4805"/>
    <w:rsid w:val="00AE485C"/>
    <w:rsid w:val="00AE4A03"/>
    <w:rsid w:val="00AE5504"/>
    <w:rsid w:val="00AE5E74"/>
    <w:rsid w:val="00AE6784"/>
    <w:rsid w:val="00AE72BF"/>
    <w:rsid w:val="00AF118C"/>
    <w:rsid w:val="00AF235C"/>
    <w:rsid w:val="00AF3154"/>
    <w:rsid w:val="00AF3664"/>
    <w:rsid w:val="00AF5920"/>
    <w:rsid w:val="00B00C67"/>
    <w:rsid w:val="00B01A24"/>
    <w:rsid w:val="00B03085"/>
    <w:rsid w:val="00B03F37"/>
    <w:rsid w:val="00B044A9"/>
    <w:rsid w:val="00B04A41"/>
    <w:rsid w:val="00B04C67"/>
    <w:rsid w:val="00B07558"/>
    <w:rsid w:val="00B07AE8"/>
    <w:rsid w:val="00B07D8A"/>
    <w:rsid w:val="00B10382"/>
    <w:rsid w:val="00B110A7"/>
    <w:rsid w:val="00B12811"/>
    <w:rsid w:val="00B130B4"/>
    <w:rsid w:val="00B13F3C"/>
    <w:rsid w:val="00B17CA1"/>
    <w:rsid w:val="00B21ECD"/>
    <w:rsid w:val="00B23FBB"/>
    <w:rsid w:val="00B24F14"/>
    <w:rsid w:val="00B32831"/>
    <w:rsid w:val="00B350FF"/>
    <w:rsid w:val="00B3511A"/>
    <w:rsid w:val="00B352C7"/>
    <w:rsid w:val="00B36530"/>
    <w:rsid w:val="00B412F6"/>
    <w:rsid w:val="00B42171"/>
    <w:rsid w:val="00B42A84"/>
    <w:rsid w:val="00B43FCB"/>
    <w:rsid w:val="00B44524"/>
    <w:rsid w:val="00B47081"/>
    <w:rsid w:val="00B50B11"/>
    <w:rsid w:val="00B53DDC"/>
    <w:rsid w:val="00B55BFD"/>
    <w:rsid w:val="00B56C52"/>
    <w:rsid w:val="00B612DB"/>
    <w:rsid w:val="00B61E41"/>
    <w:rsid w:val="00B6603C"/>
    <w:rsid w:val="00B668AA"/>
    <w:rsid w:val="00B731CF"/>
    <w:rsid w:val="00B7343D"/>
    <w:rsid w:val="00B734DC"/>
    <w:rsid w:val="00B73A40"/>
    <w:rsid w:val="00B74306"/>
    <w:rsid w:val="00B765B1"/>
    <w:rsid w:val="00B76E34"/>
    <w:rsid w:val="00B77B50"/>
    <w:rsid w:val="00B83B97"/>
    <w:rsid w:val="00B856AD"/>
    <w:rsid w:val="00B85767"/>
    <w:rsid w:val="00B87063"/>
    <w:rsid w:val="00B87EC5"/>
    <w:rsid w:val="00B908E1"/>
    <w:rsid w:val="00B91EF9"/>
    <w:rsid w:val="00B96D92"/>
    <w:rsid w:val="00BA0108"/>
    <w:rsid w:val="00BA0190"/>
    <w:rsid w:val="00BA56E1"/>
    <w:rsid w:val="00BA6FF1"/>
    <w:rsid w:val="00BA72F5"/>
    <w:rsid w:val="00BA784C"/>
    <w:rsid w:val="00BB0E40"/>
    <w:rsid w:val="00BB1315"/>
    <w:rsid w:val="00BB22FB"/>
    <w:rsid w:val="00BB230D"/>
    <w:rsid w:val="00BB2F8D"/>
    <w:rsid w:val="00BB33FB"/>
    <w:rsid w:val="00BB41E9"/>
    <w:rsid w:val="00BB4545"/>
    <w:rsid w:val="00BB464C"/>
    <w:rsid w:val="00BB714F"/>
    <w:rsid w:val="00BC0E29"/>
    <w:rsid w:val="00BC282D"/>
    <w:rsid w:val="00BC2FB7"/>
    <w:rsid w:val="00BC3137"/>
    <w:rsid w:val="00BC4999"/>
    <w:rsid w:val="00BC5141"/>
    <w:rsid w:val="00BC67C5"/>
    <w:rsid w:val="00BD1B12"/>
    <w:rsid w:val="00BD28BF"/>
    <w:rsid w:val="00BD3093"/>
    <w:rsid w:val="00BD319E"/>
    <w:rsid w:val="00BD4A07"/>
    <w:rsid w:val="00BD4F1C"/>
    <w:rsid w:val="00BD54EB"/>
    <w:rsid w:val="00BD6F6E"/>
    <w:rsid w:val="00BD6F71"/>
    <w:rsid w:val="00BE140F"/>
    <w:rsid w:val="00BE1696"/>
    <w:rsid w:val="00BE21A9"/>
    <w:rsid w:val="00BE29D3"/>
    <w:rsid w:val="00BE360D"/>
    <w:rsid w:val="00BE3E15"/>
    <w:rsid w:val="00BE5388"/>
    <w:rsid w:val="00BE54F2"/>
    <w:rsid w:val="00BE6D60"/>
    <w:rsid w:val="00BF040F"/>
    <w:rsid w:val="00BF175A"/>
    <w:rsid w:val="00BF1FC9"/>
    <w:rsid w:val="00BF2018"/>
    <w:rsid w:val="00BF3291"/>
    <w:rsid w:val="00BF4C18"/>
    <w:rsid w:val="00BF5CE0"/>
    <w:rsid w:val="00C001BD"/>
    <w:rsid w:val="00C01D22"/>
    <w:rsid w:val="00C047A7"/>
    <w:rsid w:val="00C047C6"/>
    <w:rsid w:val="00C05111"/>
    <w:rsid w:val="00C0524A"/>
    <w:rsid w:val="00C055B6"/>
    <w:rsid w:val="00C05649"/>
    <w:rsid w:val="00C05682"/>
    <w:rsid w:val="00C06441"/>
    <w:rsid w:val="00C10FAE"/>
    <w:rsid w:val="00C136DD"/>
    <w:rsid w:val="00C1455F"/>
    <w:rsid w:val="00C15EB7"/>
    <w:rsid w:val="00C16CF0"/>
    <w:rsid w:val="00C20156"/>
    <w:rsid w:val="00C20193"/>
    <w:rsid w:val="00C20269"/>
    <w:rsid w:val="00C22EAA"/>
    <w:rsid w:val="00C24085"/>
    <w:rsid w:val="00C2626D"/>
    <w:rsid w:val="00C2752F"/>
    <w:rsid w:val="00C3213F"/>
    <w:rsid w:val="00C32F4E"/>
    <w:rsid w:val="00C332A1"/>
    <w:rsid w:val="00C3371A"/>
    <w:rsid w:val="00C337B3"/>
    <w:rsid w:val="00C35E08"/>
    <w:rsid w:val="00C35F2F"/>
    <w:rsid w:val="00C368BA"/>
    <w:rsid w:val="00C379E7"/>
    <w:rsid w:val="00C41289"/>
    <w:rsid w:val="00C414BD"/>
    <w:rsid w:val="00C415AF"/>
    <w:rsid w:val="00C435C5"/>
    <w:rsid w:val="00C436E0"/>
    <w:rsid w:val="00C45451"/>
    <w:rsid w:val="00C4581B"/>
    <w:rsid w:val="00C45E60"/>
    <w:rsid w:val="00C468DB"/>
    <w:rsid w:val="00C46C62"/>
    <w:rsid w:val="00C47011"/>
    <w:rsid w:val="00C47208"/>
    <w:rsid w:val="00C51B07"/>
    <w:rsid w:val="00C530B5"/>
    <w:rsid w:val="00C53F76"/>
    <w:rsid w:val="00C5491F"/>
    <w:rsid w:val="00C57EE5"/>
    <w:rsid w:val="00C61DC2"/>
    <w:rsid w:val="00C62969"/>
    <w:rsid w:val="00C62A8D"/>
    <w:rsid w:val="00C65A1F"/>
    <w:rsid w:val="00C666E8"/>
    <w:rsid w:val="00C67D17"/>
    <w:rsid w:val="00C70DC3"/>
    <w:rsid w:val="00C70E9E"/>
    <w:rsid w:val="00C7149F"/>
    <w:rsid w:val="00C731DA"/>
    <w:rsid w:val="00C7327D"/>
    <w:rsid w:val="00C73841"/>
    <w:rsid w:val="00C753E7"/>
    <w:rsid w:val="00C76047"/>
    <w:rsid w:val="00C76744"/>
    <w:rsid w:val="00C77970"/>
    <w:rsid w:val="00C80302"/>
    <w:rsid w:val="00C8094C"/>
    <w:rsid w:val="00C80E60"/>
    <w:rsid w:val="00C83368"/>
    <w:rsid w:val="00C8799B"/>
    <w:rsid w:val="00C879B4"/>
    <w:rsid w:val="00C87E9B"/>
    <w:rsid w:val="00C901D2"/>
    <w:rsid w:val="00C90AD0"/>
    <w:rsid w:val="00C90B50"/>
    <w:rsid w:val="00C918CD"/>
    <w:rsid w:val="00C9237C"/>
    <w:rsid w:val="00C924C5"/>
    <w:rsid w:val="00C952FD"/>
    <w:rsid w:val="00C95F92"/>
    <w:rsid w:val="00C97253"/>
    <w:rsid w:val="00C9777C"/>
    <w:rsid w:val="00C97DC1"/>
    <w:rsid w:val="00C97ED5"/>
    <w:rsid w:val="00CA2123"/>
    <w:rsid w:val="00CA21EC"/>
    <w:rsid w:val="00CA2953"/>
    <w:rsid w:val="00CA4022"/>
    <w:rsid w:val="00CA4056"/>
    <w:rsid w:val="00CA7088"/>
    <w:rsid w:val="00CB0089"/>
    <w:rsid w:val="00CB03B8"/>
    <w:rsid w:val="00CB09C2"/>
    <w:rsid w:val="00CB1768"/>
    <w:rsid w:val="00CB1F34"/>
    <w:rsid w:val="00CB2B99"/>
    <w:rsid w:val="00CB2C31"/>
    <w:rsid w:val="00CB52BC"/>
    <w:rsid w:val="00CB6064"/>
    <w:rsid w:val="00CB6DA0"/>
    <w:rsid w:val="00CC169B"/>
    <w:rsid w:val="00CC183C"/>
    <w:rsid w:val="00CC38BC"/>
    <w:rsid w:val="00CC4739"/>
    <w:rsid w:val="00CC4FA3"/>
    <w:rsid w:val="00CC653D"/>
    <w:rsid w:val="00CC72C5"/>
    <w:rsid w:val="00CC72C9"/>
    <w:rsid w:val="00CD20D1"/>
    <w:rsid w:val="00CD2B12"/>
    <w:rsid w:val="00CD38F6"/>
    <w:rsid w:val="00CD3CB9"/>
    <w:rsid w:val="00CD5108"/>
    <w:rsid w:val="00CD7686"/>
    <w:rsid w:val="00CE0C8A"/>
    <w:rsid w:val="00CE1B21"/>
    <w:rsid w:val="00CE214B"/>
    <w:rsid w:val="00CE37A6"/>
    <w:rsid w:val="00CE3804"/>
    <w:rsid w:val="00CE3A01"/>
    <w:rsid w:val="00CE3E0F"/>
    <w:rsid w:val="00CF2061"/>
    <w:rsid w:val="00CF20FF"/>
    <w:rsid w:val="00CF670A"/>
    <w:rsid w:val="00CF7006"/>
    <w:rsid w:val="00D00E28"/>
    <w:rsid w:val="00D01C37"/>
    <w:rsid w:val="00D01EB4"/>
    <w:rsid w:val="00D035D4"/>
    <w:rsid w:val="00D0775F"/>
    <w:rsid w:val="00D07E5C"/>
    <w:rsid w:val="00D10CD3"/>
    <w:rsid w:val="00D111B8"/>
    <w:rsid w:val="00D126F3"/>
    <w:rsid w:val="00D12E41"/>
    <w:rsid w:val="00D13A2E"/>
    <w:rsid w:val="00D1470B"/>
    <w:rsid w:val="00D14D6D"/>
    <w:rsid w:val="00D14F16"/>
    <w:rsid w:val="00D1525B"/>
    <w:rsid w:val="00D157E1"/>
    <w:rsid w:val="00D15B33"/>
    <w:rsid w:val="00D16364"/>
    <w:rsid w:val="00D17D9C"/>
    <w:rsid w:val="00D20BF2"/>
    <w:rsid w:val="00D2314D"/>
    <w:rsid w:val="00D23EBC"/>
    <w:rsid w:val="00D23F81"/>
    <w:rsid w:val="00D24202"/>
    <w:rsid w:val="00D2447D"/>
    <w:rsid w:val="00D25249"/>
    <w:rsid w:val="00D25305"/>
    <w:rsid w:val="00D257AC"/>
    <w:rsid w:val="00D25B51"/>
    <w:rsid w:val="00D25C5F"/>
    <w:rsid w:val="00D26450"/>
    <w:rsid w:val="00D27DC2"/>
    <w:rsid w:val="00D3363D"/>
    <w:rsid w:val="00D33669"/>
    <w:rsid w:val="00D33C5B"/>
    <w:rsid w:val="00D3431A"/>
    <w:rsid w:val="00D34D46"/>
    <w:rsid w:val="00D35A5F"/>
    <w:rsid w:val="00D35B42"/>
    <w:rsid w:val="00D37FA5"/>
    <w:rsid w:val="00D402CB"/>
    <w:rsid w:val="00D40D5A"/>
    <w:rsid w:val="00D4126C"/>
    <w:rsid w:val="00D431F1"/>
    <w:rsid w:val="00D44342"/>
    <w:rsid w:val="00D443A7"/>
    <w:rsid w:val="00D443EE"/>
    <w:rsid w:val="00D446A0"/>
    <w:rsid w:val="00D44E01"/>
    <w:rsid w:val="00D451A2"/>
    <w:rsid w:val="00D45672"/>
    <w:rsid w:val="00D501CC"/>
    <w:rsid w:val="00D50712"/>
    <w:rsid w:val="00D527BF"/>
    <w:rsid w:val="00D52BB3"/>
    <w:rsid w:val="00D52E7E"/>
    <w:rsid w:val="00D53777"/>
    <w:rsid w:val="00D53B5E"/>
    <w:rsid w:val="00D543AD"/>
    <w:rsid w:val="00D55113"/>
    <w:rsid w:val="00D552B5"/>
    <w:rsid w:val="00D55BA9"/>
    <w:rsid w:val="00D569ED"/>
    <w:rsid w:val="00D56F31"/>
    <w:rsid w:val="00D5748E"/>
    <w:rsid w:val="00D60DC6"/>
    <w:rsid w:val="00D60E56"/>
    <w:rsid w:val="00D61335"/>
    <w:rsid w:val="00D61952"/>
    <w:rsid w:val="00D61B17"/>
    <w:rsid w:val="00D61ECC"/>
    <w:rsid w:val="00D61F43"/>
    <w:rsid w:val="00D62F93"/>
    <w:rsid w:val="00D634D2"/>
    <w:rsid w:val="00D64051"/>
    <w:rsid w:val="00D6513F"/>
    <w:rsid w:val="00D652D5"/>
    <w:rsid w:val="00D6629E"/>
    <w:rsid w:val="00D66A11"/>
    <w:rsid w:val="00D7286F"/>
    <w:rsid w:val="00D73F3B"/>
    <w:rsid w:val="00D80931"/>
    <w:rsid w:val="00D82013"/>
    <w:rsid w:val="00D8201E"/>
    <w:rsid w:val="00D8340D"/>
    <w:rsid w:val="00D83D78"/>
    <w:rsid w:val="00D85406"/>
    <w:rsid w:val="00D8569C"/>
    <w:rsid w:val="00D85BE6"/>
    <w:rsid w:val="00D866BC"/>
    <w:rsid w:val="00D86A1A"/>
    <w:rsid w:val="00D86BE5"/>
    <w:rsid w:val="00D878EC"/>
    <w:rsid w:val="00D87E9E"/>
    <w:rsid w:val="00D91DBA"/>
    <w:rsid w:val="00D92A1E"/>
    <w:rsid w:val="00D93DD5"/>
    <w:rsid w:val="00D95309"/>
    <w:rsid w:val="00D971F4"/>
    <w:rsid w:val="00D976D1"/>
    <w:rsid w:val="00DA12EE"/>
    <w:rsid w:val="00DA2AD9"/>
    <w:rsid w:val="00DA31E7"/>
    <w:rsid w:val="00DA4787"/>
    <w:rsid w:val="00DA5813"/>
    <w:rsid w:val="00DA6642"/>
    <w:rsid w:val="00DA700F"/>
    <w:rsid w:val="00DA731F"/>
    <w:rsid w:val="00DB20D4"/>
    <w:rsid w:val="00DB2816"/>
    <w:rsid w:val="00DB39B9"/>
    <w:rsid w:val="00DB3CC5"/>
    <w:rsid w:val="00DB3D71"/>
    <w:rsid w:val="00DB48A7"/>
    <w:rsid w:val="00DB51B7"/>
    <w:rsid w:val="00DB69B7"/>
    <w:rsid w:val="00DB7958"/>
    <w:rsid w:val="00DB7A4A"/>
    <w:rsid w:val="00DC1707"/>
    <w:rsid w:val="00DC1E6C"/>
    <w:rsid w:val="00DC31DF"/>
    <w:rsid w:val="00DC41A4"/>
    <w:rsid w:val="00DC661C"/>
    <w:rsid w:val="00DC6A9F"/>
    <w:rsid w:val="00DC6E97"/>
    <w:rsid w:val="00DC73B8"/>
    <w:rsid w:val="00DC7D2B"/>
    <w:rsid w:val="00DD22DE"/>
    <w:rsid w:val="00DD4C32"/>
    <w:rsid w:val="00DD766F"/>
    <w:rsid w:val="00DD78D2"/>
    <w:rsid w:val="00DE52C9"/>
    <w:rsid w:val="00DE5D94"/>
    <w:rsid w:val="00DE6003"/>
    <w:rsid w:val="00DE66E9"/>
    <w:rsid w:val="00DF17C9"/>
    <w:rsid w:val="00DF292C"/>
    <w:rsid w:val="00DF3338"/>
    <w:rsid w:val="00DF3A62"/>
    <w:rsid w:val="00DF3C34"/>
    <w:rsid w:val="00DF4B72"/>
    <w:rsid w:val="00DF6062"/>
    <w:rsid w:val="00DF76A1"/>
    <w:rsid w:val="00E004AF"/>
    <w:rsid w:val="00E013F8"/>
    <w:rsid w:val="00E01958"/>
    <w:rsid w:val="00E01AA4"/>
    <w:rsid w:val="00E01D38"/>
    <w:rsid w:val="00E046AC"/>
    <w:rsid w:val="00E0478D"/>
    <w:rsid w:val="00E07EE7"/>
    <w:rsid w:val="00E10101"/>
    <w:rsid w:val="00E10582"/>
    <w:rsid w:val="00E112CD"/>
    <w:rsid w:val="00E119D0"/>
    <w:rsid w:val="00E1215E"/>
    <w:rsid w:val="00E12953"/>
    <w:rsid w:val="00E13723"/>
    <w:rsid w:val="00E13767"/>
    <w:rsid w:val="00E13B80"/>
    <w:rsid w:val="00E13F57"/>
    <w:rsid w:val="00E1436B"/>
    <w:rsid w:val="00E147D4"/>
    <w:rsid w:val="00E16625"/>
    <w:rsid w:val="00E17CB2"/>
    <w:rsid w:val="00E2122A"/>
    <w:rsid w:val="00E24761"/>
    <w:rsid w:val="00E24766"/>
    <w:rsid w:val="00E25C46"/>
    <w:rsid w:val="00E25D56"/>
    <w:rsid w:val="00E25D9F"/>
    <w:rsid w:val="00E2626D"/>
    <w:rsid w:val="00E273E1"/>
    <w:rsid w:val="00E276ED"/>
    <w:rsid w:val="00E336BF"/>
    <w:rsid w:val="00E340F1"/>
    <w:rsid w:val="00E34351"/>
    <w:rsid w:val="00E35C6E"/>
    <w:rsid w:val="00E408F6"/>
    <w:rsid w:val="00E40F7C"/>
    <w:rsid w:val="00E41775"/>
    <w:rsid w:val="00E44BD6"/>
    <w:rsid w:val="00E44E3A"/>
    <w:rsid w:val="00E45038"/>
    <w:rsid w:val="00E50CF7"/>
    <w:rsid w:val="00E510FD"/>
    <w:rsid w:val="00E51E1B"/>
    <w:rsid w:val="00E53800"/>
    <w:rsid w:val="00E53ED0"/>
    <w:rsid w:val="00E53F5A"/>
    <w:rsid w:val="00E55CCF"/>
    <w:rsid w:val="00E56480"/>
    <w:rsid w:val="00E57003"/>
    <w:rsid w:val="00E570D3"/>
    <w:rsid w:val="00E60D7E"/>
    <w:rsid w:val="00E612C2"/>
    <w:rsid w:val="00E61C4F"/>
    <w:rsid w:val="00E61D6C"/>
    <w:rsid w:val="00E62688"/>
    <w:rsid w:val="00E62A0E"/>
    <w:rsid w:val="00E65453"/>
    <w:rsid w:val="00E654E3"/>
    <w:rsid w:val="00E657AA"/>
    <w:rsid w:val="00E669E1"/>
    <w:rsid w:val="00E66D1E"/>
    <w:rsid w:val="00E67224"/>
    <w:rsid w:val="00E672C5"/>
    <w:rsid w:val="00E67321"/>
    <w:rsid w:val="00E7359E"/>
    <w:rsid w:val="00E73CE2"/>
    <w:rsid w:val="00E74BB4"/>
    <w:rsid w:val="00E755ED"/>
    <w:rsid w:val="00E765F9"/>
    <w:rsid w:val="00E76ACD"/>
    <w:rsid w:val="00E83212"/>
    <w:rsid w:val="00E833E5"/>
    <w:rsid w:val="00E836B4"/>
    <w:rsid w:val="00E845B6"/>
    <w:rsid w:val="00E84B4D"/>
    <w:rsid w:val="00E859CD"/>
    <w:rsid w:val="00E86B6D"/>
    <w:rsid w:val="00E87B4F"/>
    <w:rsid w:val="00E9084E"/>
    <w:rsid w:val="00E90DBF"/>
    <w:rsid w:val="00E90F44"/>
    <w:rsid w:val="00E910B9"/>
    <w:rsid w:val="00E912E3"/>
    <w:rsid w:val="00E9138E"/>
    <w:rsid w:val="00E916F3"/>
    <w:rsid w:val="00E950B8"/>
    <w:rsid w:val="00E95DDB"/>
    <w:rsid w:val="00E96A67"/>
    <w:rsid w:val="00EA0E11"/>
    <w:rsid w:val="00EA2418"/>
    <w:rsid w:val="00EA3844"/>
    <w:rsid w:val="00EA3CE2"/>
    <w:rsid w:val="00EA4360"/>
    <w:rsid w:val="00EA7207"/>
    <w:rsid w:val="00EA7DCD"/>
    <w:rsid w:val="00EB0B87"/>
    <w:rsid w:val="00EB246D"/>
    <w:rsid w:val="00EB38B2"/>
    <w:rsid w:val="00EB45D6"/>
    <w:rsid w:val="00EB6B5B"/>
    <w:rsid w:val="00EB6F6A"/>
    <w:rsid w:val="00EB71FB"/>
    <w:rsid w:val="00EC1AB9"/>
    <w:rsid w:val="00EC36C6"/>
    <w:rsid w:val="00EC5878"/>
    <w:rsid w:val="00EC7BDD"/>
    <w:rsid w:val="00ED0651"/>
    <w:rsid w:val="00ED3587"/>
    <w:rsid w:val="00ED4500"/>
    <w:rsid w:val="00ED4FEB"/>
    <w:rsid w:val="00ED70D1"/>
    <w:rsid w:val="00ED730F"/>
    <w:rsid w:val="00EE2583"/>
    <w:rsid w:val="00EE265B"/>
    <w:rsid w:val="00EE2C72"/>
    <w:rsid w:val="00EE44DA"/>
    <w:rsid w:val="00EE56FB"/>
    <w:rsid w:val="00EE5913"/>
    <w:rsid w:val="00EE664D"/>
    <w:rsid w:val="00EF11B3"/>
    <w:rsid w:val="00EF268E"/>
    <w:rsid w:val="00EF3637"/>
    <w:rsid w:val="00EF4FC2"/>
    <w:rsid w:val="00EF4FF9"/>
    <w:rsid w:val="00EF5583"/>
    <w:rsid w:val="00EF7638"/>
    <w:rsid w:val="00F0005C"/>
    <w:rsid w:val="00F01647"/>
    <w:rsid w:val="00F04037"/>
    <w:rsid w:val="00F042A2"/>
    <w:rsid w:val="00F06B38"/>
    <w:rsid w:val="00F077CC"/>
    <w:rsid w:val="00F07F68"/>
    <w:rsid w:val="00F102CC"/>
    <w:rsid w:val="00F10F1E"/>
    <w:rsid w:val="00F12437"/>
    <w:rsid w:val="00F128A2"/>
    <w:rsid w:val="00F12F0F"/>
    <w:rsid w:val="00F16B02"/>
    <w:rsid w:val="00F16EA7"/>
    <w:rsid w:val="00F22166"/>
    <w:rsid w:val="00F23E7C"/>
    <w:rsid w:val="00F24FB4"/>
    <w:rsid w:val="00F27E3E"/>
    <w:rsid w:val="00F300C5"/>
    <w:rsid w:val="00F33FE5"/>
    <w:rsid w:val="00F343CA"/>
    <w:rsid w:val="00F36BFA"/>
    <w:rsid w:val="00F37656"/>
    <w:rsid w:val="00F411FE"/>
    <w:rsid w:val="00F41455"/>
    <w:rsid w:val="00F417CB"/>
    <w:rsid w:val="00F41ED5"/>
    <w:rsid w:val="00F429C2"/>
    <w:rsid w:val="00F43DC3"/>
    <w:rsid w:val="00F44FB4"/>
    <w:rsid w:val="00F457C8"/>
    <w:rsid w:val="00F4583D"/>
    <w:rsid w:val="00F4735E"/>
    <w:rsid w:val="00F5001C"/>
    <w:rsid w:val="00F5039D"/>
    <w:rsid w:val="00F544CB"/>
    <w:rsid w:val="00F5581A"/>
    <w:rsid w:val="00F57CF6"/>
    <w:rsid w:val="00F61B4A"/>
    <w:rsid w:val="00F625C1"/>
    <w:rsid w:val="00F62A19"/>
    <w:rsid w:val="00F64560"/>
    <w:rsid w:val="00F65008"/>
    <w:rsid w:val="00F65138"/>
    <w:rsid w:val="00F66D47"/>
    <w:rsid w:val="00F67BF0"/>
    <w:rsid w:val="00F719D7"/>
    <w:rsid w:val="00F724F5"/>
    <w:rsid w:val="00F72ED4"/>
    <w:rsid w:val="00F7328E"/>
    <w:rsid w:val="00F73969"/>
    <w:rsid w:val="00F7729A"/>
    <w:rsid w:val="00F77E32"/>
    <w:rsid w:val="00F81300"/>
    <w:rsid w:val="00F82400"/>
    <w:rsid w:val="00F85524"/>
    <w:rsid w:val="00F85702"/>
    <w:rsid w:val="00F85878"/>
    <w:rsid w:val="00F85FA8"/>
    <w:rsid w:val="00F87055"/>
    <w:rsid w:val="00F97B7F"/>
    <w:rsid w:val="00FA0308"/>
    <w:rsid w:val="00FA06F2"/>
    <w:rsid w:val="00FA1A2D"/>
    <w:rsid w:val="00FA3151"/>
    <w:rsid w:val="00FA4796"/>
    <w:rsid w:val="00FA5CE8"/>
    <w:rsid w:val="00FA7167"/>
    <w:rsid w:val="00FA7370"/>
    <w:rsid w:val="00FA74B9"/>
    <w:rsid w:val="00FA79EE"/>
    <w:rsid w:val="00FB0BDA"/>
    <w:rsid w:val="00FB1959"/>
    <w:rsid w:val="00FB239B"/>
    <w:rsid w:val="00FB2585"/>
    <w:rsid w:val="00FB423B"/>
    <w:rsid w:val="00FB49FD"/>
    <w:rsid w:val="00FB6B4F"/>
    <w:rsid w:val="00FC1699"/>
    <w:rsid w:val="00FC5746"/>
    <w:rsid w:val="00FC6658"/>
    <w:rsid w:val="00FC6C86"/>
    <w:rsid w:val="00FC7155"/>
    <w:rsid w:val="00FC7716"/>
    <w:rsid w:val="00FC79EB"/>
    <w:rsid w:val="00FD00D8"/>
    <w:rsid w:val="00FD3018"/>
    <w:rsid w:val="00FD3088"/>
    <w:rsid w:val="00FD3729"/>
    <w:rsid w:val="00FD4B5A"/>
    <w:rsid w:val="00FD5F31"/>
    <w:rsid w:val="00FD5FD5"/>
    <w:rsid w:val="00FD7686"/>
    <w:rsid w:val="00FE0723"/>
    <w:rsid w:val="00FE1E69"/>
    <w:rsid w:val="00FE3A0E"/>
    <w:rsid w:val="00FE3EEB"/>
    <w:rsid w:val="00FE4564"/>
    <w:rsid w:val="00FE4634"/>
    <w:rsid w:val="00FE4BA1"/>
    <w:rsid w:val="00FE52CD"/>
    <w:rsid w:val="00FE5AA1"/>
    <w:rsid w:val="00FE6885"/>
    <w:rsid w:val="00FE6ECC"/>
    <w:rsid w:val="00FE7CCB"/>
    <w:rsid w:val="00FE7D3C"/>
    <w:rsid w:val="00FF13C5"/>
    <w:rsid w:val="00FF542C"/>
    <w:rsid w:val="00FF5A12"/>
    <w:rsid w:val="00FF74FD"/>
    <w:rsid w:val="019C13A1"/>
    <w:rsid w:val="0904F05E"/>
    <w:rsid w:val="0A782C70"/>
    <w:rsid w:val="0D9736CD"/>
    <w:rsid w:val="0DC3C1FA"/>
    <w:rsid w:val="1D8FF6EA"/>
    <w:rsid w:val="20C706C8"/>
    <w:rsid w:val="24D25E67"/>
    <w:rsid w:val="3A3E3D8A"/>
    <w:rsid w:val="3C09686B"/>
    <w:rsid w:val="4422949E"/>
    <w:rsid w:val="492B1414"/>
    <w:rsid w:val="494F071D"/>
    <w:rsid w:val="4A8D79FE"/>
    <w:rsid w:val="4CFCBA18"/>
    <w:rsid w:val="57333FE7"/>
    <w:rsid w:val="625A2E0B"/>
    <w:rsid w:val="694D43CB"/>
    <w:rsid w:val="6E0DEC4B"/>
    <w:rsid w:val="7A2F35C1"/>
    <w:rsid w:val="7EFBE0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F471F"/>
  <w15:docId w15:val="{0CE1CC1F-2A4A-4E63-A969-CC7ECA9A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680"/>
    <w:pPr>
      <w:overflowPunct w:val="0"/>
      <w:autoSpaceDE w:val="0"/>
      <w:autoSpaceDN w:val="0"/>
      <w:adjustRightInd w:val="0"/>
      <w:spacing w:after="120"/>
      <w:textAlignment w:val="baseline"/>
    </w:pPr>
    <w:rPr>
      <w:rFonts w:ascii="Arial" w:hAnsi="Arial"/>
    </w:rPr>
  </w:style>
  <w:style w:type="paragraph" w:styleId="Heading1">
    <w:name w:val="heading 1"/>
    <w:aliases w:val="Heading ,Section,Heading,Kapitel"/>
    <w:basedOn w:val="Normal"/>
    <w:next w:val="Normal"/>
    <w:link w:val="Heading1Char"/>
    <w:qFormat/>
    <w:pPr>
      <w:keepNext/>
      <w:keepLines/>
      <w:pageBreakBefore/>
      <w:pBdr>
        <w:top w:val="single" w:sz="18" w:space="1" w:color="auto"/>
      </w:pBdr>
      <w:spacing w:before="142" w:after="113"/>
      <w:outlineLvl w:val="0"/>
    </w:pPr>
    <w:rPr>
      <w:b/>
      <w:kern w:val="28"/>
      <w:sz w:val="36"/>
    </w:rPr>
  </w:style>
  <w:style w:type="paragraph" w:styleId="Heading2">
    <w:name w:val="heading 2"/>
    <w:aliases w:val="Abschnitt,Major"/>
    <w:basedOn w:val="Normal"/>
    <w:next w:val="Normal"/>
    <w:qFormat/>
    <w:pPr>
      <w:keepNext/>
      <w:pBdr>
        <w:top w:val="single" w:sz="6" w:space="1" w:color="auto"/>
      </w:pBdr>
      <w:spacing w:before="425" w:after="113"/>
      <w:outlineLvl w:val="1"/>
    </w:pPr>
    <w:rPr>
      <w:b/>
      <w:sz w:val="28"/>
    </w:rPr>
  </w:style>
  <w:style w:type="paragraph" w:styleId="Heading3">
    <w:name w:val="heading 3"/>
    <w:aliases w:val="Map,Minor"/>
    <w:basedOn w:val="Normal"/>
    <w:next w:val="Normal"/>
    <w:qFormat/>
    <w:pPr>
      <w:keepNext/>
      <w:spacing w:before="425" w:after="113"/>
      <w:outlineLvl w:val="2"/>
    </w:pPr>
    <w:rPr>
      <w:b/>
      <w:i/>
      <w:sz w:val="28"/>
    </w:rPr>
  </w:style>
  <w:style w:type="paragraph" w:styleId="Heading4">
    <w:name w:val="heading 4"/>
    <w:aliases w:val="Block,Sub-Minor"/>
    <w:basedOn w:val="Normal"/>
    <w:next w:val="Normal"/>
    <w:qFormat/>
    <w:pPr>
      <w:keepNext/>
      <w:spacing w:before="240" w:after="60"/>
      <w:outlineLvl w:val="3"/>
    </w:pPr>
    <w:rPr>
      <w:b/>
      <w:iCs/>
      <w:sz w:val="24"/>
    </w:rPr>
  </w:style>
  <w:style w:type="paragraph" w:styleId="Heading5">
    <w:name w:val="heading 5"/>
    <w:basedOn w:val="Normal"/>
    <w:next w:val="Normal"/>
    <w:qFormat/>
    <w:pPr>
      <w:spacing w:before="240" w:after="60"/>
      <w:outlineLvl w:val="4"/>
    </w:pPr>
    <w:rPr>
      <w:sz w:val="22"/>
      <w:lang w:val="da-DK"/>
    </w:rPr>
  </w:style>
  <w:style w:type="paragraph" w:styleId="Heading6">
    <w:name w:val="heading 6"/>
    <w:basedOn w:val="Normal"/>
    <w:next w:val="Normal"/>
    <w:qFormat/>
    <w:pPr>
      <w:spacing w:before="240" w:after="60"/>
      <w:outlineLvl w:val="5"/>
    </w:pPr>
    <w:rPr>
      <w:i/>
      <w:sz w:val="22"/>
      <w:lang w:val="da-DK"/>
    </w:rPr>
  </w:style>
  <w:style w:type="paragraph" w:styleId="Heading7">
    <w:name w:val="heading 7"/>
    <w:aliases w:val="Appendix Heading,Appendix Heading1"/>
    <w:basedOn w:val="Normal"/>
    <w:next w:val="Normal"/>
    <w:qFormat/>
    <w:pPr>
      <w:spacing w:before="240" w:after="60"/>
      <w:outlineLvl w:val="6"/>
    </w:pPr>
  </w:style>
  <w:style w:type="paragraph" w:styleId="Heading8">
    <w:name w:val="heading 8"/>
    <w:aliases w:val="Appendix Subheading"/>
    <w:basedOn w:val="Normal"/>
    <w:next w:val="Normal"/>
    <w:qFormat/>
    <w:pPr>
      <w:spacing w:before="240" w:after="60"/>
      <w:outlineLvl w:val="7"/>
    </w:pPr>
    <w:rPr>
      <w:i/>
    </w:rPr>
  </w:style>
  <w:style w:type="paragraph" w:styleId="Heading9">
    <w:name w:val="heading 9"/>
    <w:aliases w:val="Appendix Subheading 2"/>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bottom w:val="single" w:sz="6" w:space="3" w:color="auto"/>
      </w:pBdr>
      <w:tabs>
        <w:tab w:val="center" w:pos="4678"/>
      </w:tabs>
    </w:pPr>
  </w:style>
  <w:style w:type="paragraph" w:styleId="Footer">
    <w:name w:val="footer"/>
    <w:basedOn w:val="Normal"/>
    <w:pPr>
      <w:pBdr>
        <w:top w:val="single" w:sz="6" w:space="1" w:color="auto"/>
      </w:pBdr>
      <w:tabs>
        <w:tab w:val="left" w:pos="1276"/>
        <w:tab w:val="right" w:pos="9356"/>
      </w:tabs>
      <w:spacing w:after="0"/>
    </w:pPr>
    <w:rPr>
      <w:sz w:val="16"/>
    </w:rPr>
  </w:style>
  <w:style w:type="character" w:styleId="PageNumber">
    <w:name w:val="page number"/>
    <w:basedOn w:val="DefaultParagraphFont"/>
  </w:style>
  <w:style w:type="paragraph" w:styleId="TOC1">
    <w:name w:val="toc 1"/>
    <w:basedOn w:val="Normal"/>
    <w:next w:val="Normal"/>
    <w:uiPriority w:val="39"/>
    <w:pPr>
      <w:tabs>
        <w:tab w:val="right" w:leader="dot" w:pos="9355"/>
      </w:tabs>
    </w:pPr>
    <w:rPr>
      <w:sz w:val="24"/>
    </w:rPr>
  </w:style>
  <w:style w:type="paragraph" w:styleId="BodyText">
    <w:name w:val="Body Text"/>
    <w:basedOn w:val="Normal"/>
    <w:pPr>
      <w:spacing w:after="215"/>
    </w:pPr>
  </w:style>
  <w:style w:type="paragraph" w:styleId="BodyTextIndent">
    <w:name w:val="Body Text Indent"/>
    <w:basedOn w:val="Normal"/>
    <w:next w:val="BodyText"/>
    <w:pPr>
      <w:ind w:left="283"/>
    </w:pPr>
    <w:rPr>
      <w:i/>
      <w:color w:val="0000FF"/>
    </w:rPr>
  </w:style>
  <w:style w:type="paragraph" w:customStyle="1" w:styleId="TableText">
    <w:name w:val="Table Text"/>
    <w:basedOn w:val="BodyText"/>
    <w:pPr>
      <w:spacing w:after="0"/>
      <w:ind w:left="28" w:right="28"/>
    </w:pPr>
  </w:style>
  <w:style w:type="paragraph" w:styleId="Title">
    <w:name w:val="Title"/>
    <w:basedOn w:val="Normal"/>
    <w:qFormat/>
    <w:pPr>
      <w:spacing w:before="240" w:after="60"/>
      <w:jc w:val="right"/>
    </w:pPr>
    <w:rPr>
      <w:b/>
      <w:kern w:val="28"/>
      <w:sz w:val="28"/>
    </w:rPr>
  </w:style>
  <w:style w:type="paragraph" w:styleId="Subtitle">
    <w:name w:val="Subtitle"/>
    <w:basedOn w:val="Normal"/>
    <w:link w:val="SubtitleChar"/>
    <w:qFormat/>
    <w:pPr>
      <w:spacing w:after="60"/>
      <w:jc w:val="right"/>
    </w:pPr>
    <w:rPr>
      <w:i/>
      <w:sz w:val="24"/>
    </w:rPr>
  </w:style>
  <w:style w:type="paragraph" w:styleId="TOC2">
    <w:name w:val="toc 2"/>
    <w:basedOn w:val="Normal"/>
    <w:next w:val="Normal"/>
    <w:uiPriority w:val="39"/>
    <w:pPr>
      <w:tabs>
        <w:tab w:val="right" w:leader="dot" w:pos="9355"/>
      </w:tabs>
      <w:ind w:left="200"/>
    </w:pPr>
  </w:style>
  <w:style w:type="paragraph" w:styleId="TOC3">
    <w:name w:val="toc 3"/>
    <w:basedOn w:val="Normal"/>
    <w:next w:val="Normal"/>
    <w:uiPriority w:val="39"/>
    <w:pPr>
      <w:tabs>
        <w:tab w:val="right" w:leader="dot" w:pos="9355"/>
      </w:tabs>
      <w:ind w:left="400"/>
    </w:pPr>
  </w:style>
  <w:style w:type="paragraph" w:styleId="TOC4">
    <w:name w:val="toc 4"/>
    <w:basedOn w:val="Normal"/>
    <w:next w:val="Normal"/>
    <w:semiHidden/>
    <w:pPr>
      <w:tabs>
        <w:tab w:val="right" w:leader="dot" w:pos="9355"/>
      </w:tabs>
      <w:ind w:left="600"/>
    </w:pPr>
  </w:style>
  <w:style w:type="paragraph" w:styleId="TOC5">
    <w:name w:val="toc 5"/>
    <w:basedOn w:val="Normal"/>
    <w:next w:val="Normal"/>
    <w:semiHidden/>
    <w:pPr>
      <w:tabs>
        <w:tab w:val="right" w:leader="dot" w:pos="9355"/>
      </w:tabs>
      <w:ind w:left="800"/>
    </w:pPr>
  </w:style>
  <w:style w:type="paragraph" w:styleId="TOC6">
    <w:name w:val="toc 6"/>
    <w:basedOn w:val="Normal"/>
    <w:next w:val="Normal"/>
    <w:semiHidden/>
    <w:pPr>
      <w:tabs>
        <w:tab w:val="right" w:leader="dot" w:pos="9355"/>
      </w:tabs>
      <w:ind w:left="1000"/>
    </w:pPr>
  </w:style>
  <w:style w:type="paragraph" w:styleId="TOC7">
    <w:name w:val="toc 7"/>
    <w:basedOn w:val="Normal"/>
    <w:next w:val="Normal"/>
    <w:semiHidden/>
    <w:pPr>
      <w:tabs>
        <w:tab w:val="right" w:leader="dot" w:pos="9355"/>
      </w:tabs>
      <w:ind w:left="1200"/>
    </w:pPr>
  </w:style>
  <w:style w:type="paragraph" w:styleId="TOC8">
    <w:name w:val="toc 8"/>
    <w:basedOn w:val="Normal"/>
    <w:next w:val="Normal"/>
    <w:semiHidden/>
    <w:pPr>
      <w:tabs>
        <w:tab w:val="right" w:leader="dot" w:pos="9355"/>
      </w:tabs>
      <w:ind w:left="1400"/>
    </w:pPr>
  </w:style>
  <w:style w:type="paragraph" w:styleId="TOC9">
    <w:name w:val="toc 9"/>
    <w:basedOn w:val="Normal"/>
    <w:next w:val="Normal"/>
    <w:semiHidden/>
    <w:pPr>
      <w:tabs>
        <w:tab w:val="right" w:leader="dot" w:pos="9355"/>
      </w:tabs>
      <w:ind w:left="1600"/>
    </w:pPr>
  </w:style>
  <w:style w:type="paragraph" w:customStyle="1" w:styleId="SubFooter">
    <w:name w:val="SubFooter"/>
    <w:basedOn w:val="Footer"/>
    <w:pPr>
      <w:pBdr>
        <w:top w:val="none" w:sz="0" w:space="0" w:color="auto"/>
      </w:pBdr>
    </w:pPr>
    <w:rPr>
      <w:sz w:val="12"/>
    </w:rPr>
  </w:style>
  <w:style w:type="paragraph" w:customStyle="1" w:styleId="HeadingA">
    <w:name w:val="Heading A"/>
    <w:basedOn w:val="Heading1"/>
    <w:pPr>
      <w:outlineLvl w:val="9"/>
    </w:pPr>
  </w:style>
  <w:style w:type="paragraph" w:customStyle="1" w:styleId="HeadingB">
    <w:name w:val="Heading B"/>
    <w:basedOn w:val="Heading2"/>
    <w:pPr>
      <w:outlineLvl w:val="9"/>
    </w:pPr>
  </w:style>
  <w:style w:type="paragraph" w:customStyle="1" w:styleId="HeadingC">
    <w:name w:val="Heading C"/>
    <w:basedOn w:val="Heading3"/>
    <w:pPr>
      <w:outlineLvl w:val="9"/>
    </w:pPr>
  </w:style>
  <w:style w:type="paragraph" w:customStyle="1" w:styleId="Editorscomments">
    <w:name w:val="Editor's comments"/>
    <w:basedOn w:val="Normal"/>
    <w:rPr>
      <w:b/>
      <w:bCs/>
      <w:color w:val="FF0000"/>
    </w:rPr>
  </w:style>
  <w:style w:type="paragraph" w:customStyle="1" w:styleId="Readerscomments">
    <w:name w:val="Reader's comments"/>
    <w:basedOn w:val="Normal"/>
    <w:link w:val="ReaderscommentsChar"/>
    <w:rPr>
      <w:i/>
      <w:iCs/>
      <w:color w:val="CC00CC"/>
    </w:rPr>
  </w:style>
  <w:style w:type="paragraph" w:customStyle="1" w:styleId="DefaultText">
    <w:name w:val="Default Text"/>
    <w:basedOn w:val="Normal"/>
    <w:pPr>
      <w:overflowPunct/>
      <w:spacing w:after="215"/>
      <w:textAlignment w:val="auto"/>
    </w:pPr>
    <w:rPr>
      <w:rFonts w:cs="Arial"/>
    </w:rPr>
  </w:style>
  <w:style w:type="paragraph" w:customStyle="1" w:styleId="TableHeader">
    <w:name w:val="Table Header"/>
    <w:basedOn w:val="TableText"/>
    <w:pPr>
      <w:jc w:val="center"/>
    </w:pPr>
    <w:rPr>
      <w:b/>
      <w:bCs/>
    </w:rPr>
  </w:style>
  <w:style w:type="table" w:styleId="TableGrid">
    <w:name w:val="Table Grid"/>
    <w:basedOn w:val="TableNormal"/>
    <w:rsid w:val="00F4583D"/>
    <w:pPr>
      <w:overflowPunct w:val="0"/>
      <w:autoSpaceDE w:val="0"/>
      <w:autoSpaceDN w:val="0"/>
      <w:adjustRightInd w:val="0"/>
      <w:spacing w:after="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719C4"/>
    <w:rPr>
      <w:rFonts w:ascii="Tahoma" w:hAnsi="Tahoma" w:cs="Tahoma"/>
      <w:sz w:val="16"/>
      <w:szCs w:val="16"/>
    </w:rPr>
  </w:style>
  <w:style w:type="character" w:styleId="CommentReference">
    <w:name w:val="annotation reference"/>
    <w:semiHidden/>
    <w:rsid w:val="0087608E"/>
    <w:rPr>
      <w:sz w:val="16"/>
      <w:szCs w:val="16"/>
    </w:rPr>
  </w:style>
  <w:style w:type="paragraph" w:styleId="CommentText">
    <w:name w:val="annotation text"/>
    <w:basedOn w:val="Normal"/>
    <w:semiHidden/>
    <w:rsid w:val="0087608E"/>
  </w:style>
  <w:style w:type="paragraph" w:styleId="CommentSubject">
    <w:name w:val="annotation subject"/>
    <w:basedOn w:val="CommentText"/>
    <w:next w:val="CommentText"/>
    <w:semiHidden/>
    <w:rsid w:val="0087608E"/>
    <w:rPr>
      <w:b/>
      <w:bCs/>
    </w:rPr>
  </w:style>
  <w:style w:type="character" w:styleId="Hyperlink">
    <w:name w:val="Hyperlink"/>
    <w:uiPriority w:val="99"/>
    <w:rsid w:val="008F0F44"/>
    <w:rPr>
      <w:color w:val="0000FF"/>
      <w:u w:val="single"/>
    </w:rPr>
  </w:style>
  <w:style w:type="character" w:styleId="IntenseEmphasis">
    <w:name w:val="Intense Emphasis"/>
    <w:uiPriority w:val="21"/>
    <w:qFormat/>
    <w:rsid w:val="00712E1A"/>
    <w:rPr>
      <w:b/>
      <w:bCs/>
      <w:i/>
      <w:iCs/>
      <w:color w:val="4F81BD"/>
    </w:rPr>
  </w:style>
  <w:style w:type="paragraph" w:styleId="NoSpacing">
    <w:name w:val="No Spacing"/>
    <w:uiPriority w:val="1"/>
    <w:qFormat/>
    <w:rsid w:val="00F042A2"/>
    <w:pPr>
      <w:overflowPunct w:val="0"/>
      <w:autoSpaceDE w:val="0"/>
      <w:autoSpaceDN w:val="0"/>
      <w:adjustRightInd w:val="0"/>
      <w:textAlignment w:val="baseline"/>
    </w:pPr>
    <w:rPr>
      <w:rFonts w:ascii="Arial" w:hAnsi="Arial"/>
    </w:rPr>
  </w:style>
  <w:style w:type="character" w:customStyle="1" w:styleId="ReaderscommentsChar">
    <w:name w:val="Reader's comments Char"/>
    <w:link w:val="Readerscomments"/>
    <w:rsid w:val="00110660"/>
    <w:rPr>
      <w:rFonts w:ascii="Arial" w:hAnsi="Arial"/>
      <w:i/>
      <w:iCs/>
      <w:color w:val="CC00CC"/>
    </w:rPr>
  </w:style>
  <w:style w:type="paragraph" w:customStyle="1" w:styleId="Text">
    <w:name w:val="Text"/>
    <w:basedOn w:val="Normal"/>
    <w:rsid w:val="00110660"/>
    <w:pPr>
      <w:overflowPunct/>
      <w:autoSpaceDE/>
      <w:autoSpaceDN/>
      <w:adjustRightInd/>
      <w:jc w:val="both"/>
      <w:textAlignment w:val="auto"/>
    </w:pPr>
    <w:rPr>
      <w:sz w:val="22"/>
      <w:lang w:eastAsia="da-DK"/>
    </w:rPr>
  </w:style>
  <w:style w:type="paragraph" w:styleId="BodyText2">
    <w:name w:val="Body Text 2"/>
    <w:basedOn w:val="Normal"/>
    <w:link w:val="BodyText2Char"/>
    <w:rsid w:val="00110660"/>
    <w:pPr>
      <w:spacing w:line="480" w:lineRule="auto"/>
    </w:pPr>
  </w:style>
  <w:style w:type="character" w:customStyle="1" w:styleId="BodyText2Char">
    <w:name w:val="Body Text 2 Char"/>
    <w:basedOn w:val="DefaultParagraphFont"/>
    <w:link w:val="BodyText2"/>
    <w:rsid w:val="00110660"/>
    <w:rPr>
      <w:rFonts w:ascii="Arial" w:hAnsi="Arial"/>
    </w:rPr>
  </w:style>
  <w:style w:type="character" w:customStyle="1" w:styleId="Heading1Char">
    <w:name w:val="Heading 1 Char"/>
    <w:aliases w:val="Heading  Char,Section Char,Heading Char,Kapitel Char"/>
    <w:basedOn w:val="DefaultParagraphFont"/>
    <w:link w:val="Heading1"/>
    <w:rsid w:val="00CC183C"/>
    <w:rPr>
      <w:rFonts w:ascii="Arial" w:hAnsi="Arial"/>
      <w:b/>
      <w:kern w:val="28"/>
      <w:sz w:val="36"/>
    </w:rPr>
  </w:style>
  <w:style w:type="paragraph" w:styleId="ListParagraph">
    <w:name w:val="List Paragraph"/>
    <w:aliases w:val="Bullet Table No Indent,List Paragraph1,Bullet List,numbered,FooterText,Paragraphe de liste1,Bulletr List Paragraph"/>
    <w:basedOn w:val="Normal"/>
    <w:link w:val="ListParagraphChar"/>
    <w:uiPriority w:val="34"/>
    <w:qFormat/>
    <w:rsid w:val="00ED0651"/>
    <w:pPr>
      <w:ind w:left="720"/>
      <w:contextualSpacing/>
    </w:pPr>
  </w:style>
  <w:style w:type="character" w:customStyle="1" w:styleId="SubtitleChar">
    <w:name w:val="Subtitle Char"/>
    <w:basedOn w:val="DefaultParagraphFont"/>
    <w:link w:val="Subtitle"/>
    <w:rsid w:val="00BA72F5"/>
    <w:rPr>
      <w:rFonts w:ascii="Arial" w:hAnsi="Arial"/>
      <w:i/>
      <w:sz w:val="24"/>
    </w:rPr>
  </w:style>
  <w:style w:type="paragraph" w:styleId="Revision">
    <w:name w:val="Revision"/>
    <w:hidden/>
    <w:uiPriority w:val="99"/>
    <w:semiHidden/>
    <w:rsid w:val="009C28B6"/>
    <w:rPr>
      <w:rFonts w:ascii="Arial" w:hAnsi="Arial"/>
    </w:rPr>
  </w:style>
  <w:style w:type="paragraph" w:customStyle="1" w:styleId="Default">
    <w:name w:val="Default"/>
    <w:rsid w:val="006410E7"/>
    <w:pPr>
      <w:autoSpaceDE w:val="0"/>
      <w:autoSpaceDN w:val="0"/>
      <w:adjustRightInd w:val="0"/>
    </w:pPr>
    <w:rPr>
      <w:rFonts w:ascii="Verdana" w:hAnsi="Verdana" w:cs="Verdana"/>
      <w:color w:val="000000"/>
      <w:sz w:val="24"/>
      <w:szCs w:val="24"/>
    </w:rPr>
  </w:style>
  <w:style w:type="character" w:customStyle="1" w:styleId="UnresolvedMention1">
    <w:name w:val="Unresolved Mention1"/>
    <w:basedOn w:val="DefaultParagraphFont"/>
    <w:uiPriority w:val="99"/>
    <w:semiHidden/>
    <w:unhideWhenUsed/>
    <w:rsid w:val="00094927"/>
    <w:rPr>
      <w:color w:val="605E5C"/>
      <w:shd w:val="clear" w:color="auto" w:fill="E1DFDD"/>
    </w:rPr>
  </w:style>
  <w:style w:type="paragraph" w:customStyle="1" w:styleId="ACN-PrL3">
    <w:name w:val="ACN - Pr L3"/>
    <w:basedOn w:val="ListParagraph"/>
    <w:link w:val="ACN-PrL3Char"/>
    <w:qFormat/>
    <w:rsid w:val="00CC72C5"/>
    <w:pPr>
      <w:overflowPunct/>
      <w:autoSpaceDE/>
      <w:autoSpaceDN/>
      <w:adjustRightInd/>
      <w:spacing w:after="200" w:line="276" w:lineRule="auto"/>
      <w:ind w:left="0"/>
      <w:jc w:val="both"/>
      <w:textAlignment w:val="auto"/>
    </w:pPr>
    <w:rPr>
      <w:rFonts w:eastAsiaTheme="minorEastAsia" w:cs="Arial"/>
      <w:b/>
      <w:sz w:val="22"/>
      <w:szCs w:val="22"/>
      <w:lang w:val="en-GB"/>
    </w:rPr>
  </w:style>
  <w:style w:type="character" w:customStyle="1" w:styleId="ACN-PrL3Char">
    <w:name w:val="ACN - Pr L3 Char"/>
    <w:basedOn w:val="DefaultParagraphFont"/>
    <w:link w:val="ACN-PrL3"/>
    <w:rsid w:val="00CC72C5"/>
    <w:rPr>
      <w:rFonts w:ascii="Arial" w:eastAsiaTheme="minorEastAsia" w:hAnsi="Arial" w:cs="Arial"/>
      <w:b/>
      <w:sz w:val="22"/>
      <w:szCs w:val="22"/>
      <w:lang w:val="en-GB"/>
    </w:rPr>
  </w:style>
  <w:style w:type="character" w:customStyle="1" w:styleId="ListParagraphChar">
    <w:name w:val="List Paragraph Char"/>
    <w:aliases w:val="Bullet Table No Indent Char,List Paragraph1 Char,Bullet List Char,numbered Char,FooterText Char,Paragraphe de liste1 Char,Bulletr List Paragraph Char"/>
    <w:basedOn w:val="DefaultParagraphFont"/>
    <w:link w:val="ListParagraph"/>
    <w:uiPriority w:val="34"/>
    <w:rsid w:val="00114F84"/>
    <w:rPr>
      <w:rFonts w:ascii="Arial" w:hAnsi="Arial"/>
    </w:rPr>
  </w:style>
  <w:style w:type="paragraph" w:customStyle="1" w:styleId="DecimalAligned">
    <w:name w:val="Decimal Aligned"/>
    <w:basedOn w:val="Normal"/>
    <w:uiPriority w:val="40"/>
    <w:qFormat/>
    <w:rsid w:val="00872A5C"/>
    <w:pPr>
      <w:tabs>
        <w:tab w:val="decimal" w:pos="360"/>
      </w:tabs>
      <w:overflowPunct/>
      <w:autoSpaceDE/>
      <w:autoSpaceDN/>
      <w:adjustRightInd/>
      <w:spacing w:after="200" w:line="276" w:lineRule="auto"/>
      <w:textAlignment w:val="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872A5C"/>
    <w:pPr>
      <w:overflowPunct/>
      <w:autoSpaceDE/>
      <w:autoSpaceDN/>
      <w:adjustRightInd/>
      <w:spacing w:after="0"/>
      <w:textAlignment w:val="auto"/>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872A5C"/>
    <w:rPr>
      <w:rFonts w:asciiTheme="minorHAnsi" w:eastAsiaTheme="minorEastAsia" w:hAnsiTheme="minorHAnsi"/>
    </w:rPr>
  </w:style>
  <w:style w:type="character" w:styleId="SubtleEmphasis">
    <w:name w:val="Subtle Emphasis"/>
    <w:basedOn w:val="DefaultParagraphFont"/>
    <w:uiPriority w:val="19"/>
    <w:qFormat/>
    <w:rsid w:val="00872A5C"/>
    <w:rPr>
      <w:i/>
      <w:iCs/>
    </w:rPr>
  </w:style>
  <w:style w:type="table" w:styleId="LightShading-Accent1">
    <w:name w:val="Light Shading Accent 1"/>
    <w:basedOn w:val="TableNormal"/>
    <w:uiPriority w:val="60"/>
    <w:rsid w:val="00872A5C"/>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2-Accent1">
    <w:name w:val="Medium List 2 Accent 1"/>
    <w:basedOn w:val="TableNormal"/>
    <w:uiPriority w:val="66"/>
    <w:rsid w:val="00AD29C0"/>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FollowedHyperlink">
    <w:name w:val="FollowedHyperlink"/>
    <w:basedOn w:val="DefaultParagraphFont"/>
    <w:semiHidden/>
    <w:unhideWhenUsed/>
    <w:rsid w:val="00117607"/>
    <w:rPr>
      <w:color w:val="800080" w:themeColor="followedHyperlink"/>
      <w:u w:val="single"/>
    </w:rPr>
  </w:style>
  <w:style w:type="table" w:styleId="GridTable4-Accent4">
    <w:name w:val="Grid Table 4 Accent 4"/>
    <w:basedOn w:val="TableNormal"/>
    <w:uiPriority w:val="49"/>
    <w:rsid w:val="005D1C67"/>
    <w:rPr>
      <w:rFonts w:asciiTheme="minorHAnsi" w:eastAsiaTheme="minorHAnsi" w:hAnsiTheme="minorHAnsi" w:cstheme="minorBidi"/>
      <w:sz w:val="22"/>
      <w:szCs w:val="22"/>
      <w:lang w:val="en-I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2146">
      <w:bodyDiv w:val="1"/>
      <w:marLeft w:val="0"/>
      <w:marRight w:val="0"/>
      <w:marTop w:val="0"/>
      <w:marBottom w:val="0"/>
      <w:divBdr>
        <w:top w:val="none" w:sz="0" w:space="0" w:color="auto"/>
        <w:left w:val="none" w:sz="0" w:space="0" w:color="auto"/>
        <w:bottom w:val="none" w:sz="0" w:space="0" w:color="auto"/>
        <w:right w:val="none" w:sz="0" w:space="0" w:color="auto"/>
      </w:divBdr>
    </w:div>
    <w:div w:id="22370905">
      <w:bodyDiv w:val="1"/>
      <w:marLeft w:val="0"/>
      <w:marRight w:val="0"/>
      <w:marTop w:val="0"/>
      <w:marBottom w:val="0"/>
      <w:divBdr>
        <w:top w:val="none" w:sz="0" w:space="0" w:color="auto"/>
        <w:left w:val="none" w:sz="0" w:space="0" w:color="auto"/>
        <w:bottom w:val="none" w:sz="0" w:space="0" w:color="auto"/>
        <w:right w:val="none" w:sz="0" w:space="0" w:color="auto"/>
      </w:divBdr>
    </w:div>
    <w:div w:id="40374563">
      <w:bodyDiv w:val="1"/>
      <w:marLeft w:val="0"/>
      <w:marRight w:val="0"/>
      <w:marTop w:val="0"/>
      <w:marBottom w:val="0"/>
      <w:divBdr>
        <w:top w:val="none" w:sz="0" w:space="0" w:color="auto"/>
        <w:left w:val="none" w:sz="0" w:space="0" w:color="auto"/>
        <w:bottom w:val="none" w:sz="0" w:space="0" w:color="auto"/>
        <w:right w:val="none" w:sz="0" w:space="0" w:color="auto"/>
      </w:divBdr>
    </w:div>
    <w:div w:id="57091362">
      <w:bodyDiv w:val="1"/>
      <w:marLeft w:val="0"/>
      <w:marRight w:val="0"/>
      <w:marTop w:val="0"/>
      <w:marBottom w:val="0"/>
      <w:divBdr>
        <w:top w:val="none" w:sz="0" w:space="0" w:color="auto"/>
        <w:left w:val="none" w:sz="0" w:space="0" w:color="auto"/>
        <w:bottom w:val="none" w:sz="0" w:space="0" w:color="auto"/>
        <w:right w:val="none" w:sz="0" w:space="0" w:color="auto"/>
      </w:divBdr>
    </w:div>
    <w:div w:id="60637681">
      <w:bodyDiv w:val="1"/>
      <w:marLeft w:val="0"/>
      <w:marRight w:val="0"/>
      <w:marTop w:val="0"/>
      <w:marBottom w:val="0"/>
      <w:divBdr>
        <w:top w:val="none" w:sz="0" w:space="0" w:color="auto"/>
        <w:left w:val="none" w:sz="0" w:space="0" w:color="auto"/>
        <w:bottom w:val="none" w:sz="0" w:space="0" w:color="auto"/>
        <w:right w:val="none" w:sz="0" w:space="0" w:color="auto"/>
      </w:divBdr>
    </w:div>
    <w:div w:id="69890639">
      <w:bodyDiv w:val="1"/>
      <w:marLeft w:val="0"/>
      <w:marRight w:val="0"/>
      <w:marTop w:val="0"/>
      <w:marBottom w:val="0"/>
      <w:divBdr>
        <w:top w:val="none" w:sz="0" w:space="0" w:color="auto"/>
        <w:left w:val="none" w:sz="0" w:space="0" w:color="auto"/>
        <w:bottom w:val="none" w:sz="0" w:space="0" w:color="auto"/>
        <w:right w:val="none" w:sz="0" w:space="0" w:color="auto"/>
      </w:divBdr>
    </w:div>
    <w:div w:id="151213854">
      <w:bodyDiv w:val="1"/>
      <w:marLeft w:val="0"/>
      <w:marRight w:val="0"/>
      <w:marTop w:val="0"/>
      <w:marBottom w:val="0"/>
      <w:divBdr>
        <w:top w:val="none" w:sz="0" w:space="0" w:color="auto"/>
        <w:left w:val="none" w:sz="0" w:space="0" w:color="auto"/>
        <w:bottom w:val="none" w:sz="0" w:space="0" w:color="auto"/>
        <w:right w:val="none" w:sz="0" w:space="0" w:color="auto"/>
      </w:divBdr>
    </w:div>
    <w:div w:id="197355899">
      <w:bodyDiv w:val="1"/>
      <w:marLeft w:val="0"/>
      <w:marRight w:val="0"/>
      <w:marTop w:val="0"/>
      <w:marBottom w:val="0"/>
      <w:divBdr>
        <w:top w:val="none" w:sz="0" w:space="0" w:color="auto"/>
        <w:left w:val="none" w:sz="0" w:space="0" w:color="auto"/>
        <w:bottom w:val="none" w:sz="0" w:space="0" w:color="auto"/>
        <w:right w:val="none" w:sz="0" w:space="0" w:color="auto"/>
      </w:divBdr>
    </w:div>
    <w:div w:id="249169391">
      <w:bodyDiv w:val="1"/>
      <w:marLeft w:val="0"/>
      <w:marRight w:val="0"/>
      <w:marTop w:val="0"/>
      <w:marBottom w:val="0"/>
      <w:divBdr>
        <w:top w:val="none" w:sz="0" w:space="0" w:color="auto"/>
        <w:left w:val="none" w:sz="0" w:space="0" w:color="auto"/>
        <w:bottom w:val="none" w:sz="0" w:space="0" w:color="auto"/>
        <w:right w:val="none" w:sz="0" w:space="0" w:color="auto"/>
      </w:divBdr>
    </w:div>
    <w:div w:id="254243200">
      <w:bodyDiv w:val="1"/>
      <w:marLeft w:val="0"/>
      <w:marRight w:val="0"/>
      <w:marTop w:val="0"/>
      <w:marBottom w:val="0"/>
      <w:divBdr>
        <w:top w:val="none" w:sz="0" w:space="0" w:color="auto"/>
        <w:left w:val="none" w:sz="0" w:space="0" w:color="auto"/>
        <w:bottom w:val="none" w:sz="0" w:space="0" w:color="auto"/>
        <w:right w:val="none" w:sz="0" w:space="0" w:color="auto"/>
      </w:divBdr>
    </w:div>
    <w:div w:id="269748492">
      <w:bodyDiv w:val="1"/>
      <w:marLeft w:val="0"/>
      <w:marRight w:val="0"/>
      <w:marTop w:val="0"/>
      <w:marBottom w:val="0"/>
      <w:divBdr>
        <w:top w:val="none" w:sz="0" w:space="0" w:color="auto"/>
        <w:left w:val="none" w:sz="0" w:space="0" w:color="auto"/>
        <w:bottom w:val="none" w:sz="0" w:space="0" w:color="auto"/>
        <w:right w:val="none" w:sz="0" w:space="0" w:color="auto"/>
      </w:divBdr>
    </w:div>
    <w:div w:id="289560450">
      <w:bodyDiv w:val="1"/>
      <w:marLeft w:val="0"/>
      <w:marRight w:val="0"/>
      <w:marTop w:val="0"/>
      <w:marBottom w:val="0"/>
      <w:divBdr>
        <w:top w:val="none" w:sz="0" w:space="0" w:color="auto"/>
        <w:left w:val="none" w:sz="0" w:space="0" w:color="auto"/>
        <w:bottom w:val="none" w:sz="0" w:space="0" w:color="auto"/>
        <w:right w:val="none" w:sz="0" w:space="0" w:color="auto"/>
      </w:divBdr>
    </w:div>
    <w:div w:id="327945351">
      <w:bodyDiv w:val="1"/>
      <w:marLeft w:val="0"/>
      <w:marRight w:val="0"/>
      <w:marTop w:val="0"/>
      <w:marBottom w:val="0"/>
      <w:divBdr>
        <w:top w:val="none" w:sz="0" w:space="0" w:color="auto"/>
        <w:left w:val="none" w:sz="0" w:space="0" w:color="auto"/>
        <w:bottom w:val="none" w:sz="0" w:space="0" w:color="auto"/>
        <w:right w:val="none" w:sz="0" w:space="0" w:color="auto"/>
      </w:divBdr>
    </w:div>
    <w:div w:id="415978023">
      <w:bodyDiv w:val="1"/>
      <w:marLeft w:val="0"/>
      <w:marRight w:val="0"/>
      <w:marTop w:val="0"/>
      <w:marBottom w:val="0"/>
      <w:divBdr>
        <w:top w:val="none" w:sz="0" w:space="0" w:color="auto"/>
        <w:left w:val="none" w:sz="0" w:space="0" w:color="auto"/>
        <w:bottom w:val="none" w:sz="0" w:space="0" w:color="auto"/>
        <w:right w:val="none" w:sz="0" w:space="0" w:color="auto"/>
      </w:divBdr>
    </w:div>
    <w:div w:id="432672041">
      <w:bodyDiv w:val="1"/>
      <w:marLeft w:val="0"/>
      <w:marRight w:val="0"/>
      <w:marTop w:val="0"/>
      <w:marBottom w:val="0"/>
      <w:divBdr>
        <w:top w:val="none" w:sz="0" w:space="0" w:color="auto"/>
        <w:left w:val="none" w:sz="0" w:space="0" w:color="auto"/>
        <w:bottom w:val="none" w:sz="0" w:space="0" w:color="auto"/>
        <w:right w:val="none" w:sz="0" w:space="0" w:color="auto"/>
      </w:divBdr>
    </w:div>
    <w:div w:id="481510399">
      <w:bodyDiv w:val="1"/>
      <w:marLeft w:val="0"/>
      <w:marRight w:val="0"/>
      <w:marTop w:val="0"/>
      <w:marBottom w:val="0"/>
      <w:divBdr>
        <w:top w:val="none" w:sz="0" w:space="0" w:color="auto"/>
        <w:left w:val="none" w:sz="0" w:space="0" w:color="auto"/>
        <w:bottom w:val="none" w:sz="0" w:space="0" w:color="auto"/>
        <w:right w:val="none" w:sz="0" w:space="0" w:color="auto"/>
      </w:divBdr>
    </w:div>
    <w:div w:id="557597165">
      <w:bodyDiv w:val="1"/>
      <w:marLeft w:val="0"/>
      <w:marRight w:val="0"/>
      <w:marTop w:val="0"/>
      <w:marBottom w:val="0"/>
      <w:divBdr>
        <w:top w:val="none" w:sz="0" w:space="0" w:color="auto"/>
        <w:left w:val="none" w:sz="0" w:space="0" w:color="auto"/>
        <w:bottom w:val="none" w:sz="0" w:space="0" w:color="auto"/>
        <w:right w:val="none" w:sz="0" w:space="0" w:color="auto"/>
      </w:divBdr>
    </w:div>
    <w:div w:id="577446541">
      <w:bodyDiv w:val="1"/>
      <w:marLeft w:val="0"/>
      <w:marRight w:val="0"/>
      <w:marTop w:val="0"/>
      <w:marBottom w:val="0"/>
      <w:divBdr>
        <w:top w:val="none" w:sz="0" w:space="0" w:color="auto"/>
        <w:left w:val="none" w:sz="0" w:space="0" w:color="auto"/>
        <w:bottom w:val="none" w:sz="0" w:space="0" w:color="auto"/>
        <w:right w:val="none" w:sz="0" w:space="0" w:color="auto"/>
      </w:divBdr>
    </w:div>
    <w:div w:id="602110639">
      <w:bodyDiv w:val="1"/>
      <w:marLeft w:val="0"/>
      <w:marRight w:val="0"/>
      <w:marTop w:val="0"/>
      <w:marBottom w:val="0"/>
      <w:divBdr>
        <w:top w:val="none" w:sz="0" w:space="0" w:color="auto"/>
        <w:left w:val="none" w:sz="0" w:space="0" w:color="auto"/>
        <w:bottom w:val="none" w:sz="0" w:space="0" w:color="auto"/>
        <w:right w:val="none" w:sz="0" w:space="0" w:color="auto"/>
      </w:divBdr>
    </w:div>
    <w:div w:id="621229363">
      <w:bodyDiv w:val="1"/>
      <w:marLeft w:val="0"/>
      <w:marRight w:val="0"/>
      <w:marTop w:val="0"/>
      <w:marBottom w:val="0"/>
      <w:divBdr>
        <w:top w:val="none" w:sz="0" w:space="0" w:color="auto"/>
        <w:left w:val="none" w:sz="0" w:space="0" w:color="auto"/>
        <w:bottom w:val="none" w:sz="0" w:space="0" w:color="auto"/>
        <w:right w:val="none" w:sz="0" w:space="0" w:color="auto"/>
      </w:divBdr>
    </w:div>
    <w:div w:id="642663454">
      <w:bodyDiv w:val="1"/>
      <w:marLeft w:val="0"/>
      <w:marRight w:val="0"/>
      <w:marTop w:val="0"/>
      <w:marBottom w:val="0"/>
      <w:divBdr>
        <w:top w:val="none" w:sz="0" w:space="0" w:color="auto"/>
        <w:left w:val="none" w:sz="0" w:space="0" w:color="auto"/>
        <w:bottom w:val="none" w:sz="0" w:space="0" w:color="auto"/>
        <w:right w:val="none" w:sz="0" w:space="0" w:color="auto"/>
      </w:divBdr>
    </w:div>
    <w:div w:id="669601631">
      <w:bodyDiv w:val="1"/>
      <w:marLeft w:val="0"/>
      <w:marRight w:val="0"/>
      <w:marTop w:val="0"/>
      <w:marBottom w:val="0"/>
      <w:divBdr>
        <w:top w:val="none" w:sz="0" w:space="0" w:color="auto"/>
        <w:left w:val="none" w:sz="0" w:space="0" w:color="auto"/>
        <w:bottom w:val="none" w:sz="0" w:space="0" w:color="auto"/>
        <w:right w:val="none" w:sz="0" w:space="0" w:color="auto"/>
      </w:divBdr>
      <w:divsChild>
        <w:div w:id="940259990">
          <w:marLeft w:val="0"/>
          <w:marRight w:val="0"/>
          <w:marTop w:val="0"/>
          <w:marBottom w:val="0"/>
          <w:divBdr>
            <w:top w:val="none" w:sz="0" w:space="0" w:color="auto"/>
            <w:left w:val="none" w:sz="0" w:space="0" w:color="auto"/>
            <w:bottom w:val="none" w:sz="0" w:space="0" w:color="auto"/>
            <w:right w:val="none" w:sz="0" w:space="0" w:color="auto"/>
          </w:divBdr>
        </w:div>
      </w:divsChild>
    </w:div>
    <w:div w:id="670450080">
      <w:bodyDiv w:val="1"/>
      <w:marLeft w:val="0"/>
      <w:marRight w:val="0"/>
      <w:marTop w:val="0"/>
      <w:marBottom w:val="0"/>
      <w:divBdr>
        <w:top w:val="none" w:sz="0" w:space="0" w:color="auto"/>
        <w:left w:val="none" w:sz="0" w:space="0" w:color="auto"/>
        <w:bottom w:val="none" w:sz="0" w:space="0" w:color="auto"/>
        <w:right w:val="none" w:sz="0" w:space="0" w:color="auto"/>
      </w:divBdr>
    </w:div>
    <w:div w:id="769159816">
      <w:bodyDiv w:val="1"/>
      <w:marLeft w:val="0"/>
      <w:marRight w:val="0"/>
      <w:marTop w:val="0"/>
      <w:marBottom w:val="0"/>
      <w:divBdr>
        <w:top w:val="none" w:sz="0" w:space="0" w:color="auto"/>
        <w:left w:val="none" w:sz="0" w:space="0" w:color="auto"/>
        <w:bottom w:val="none" w:sz="0" w:space="0" w:color="auto"/>
        <w:right w:val="none" w:sz="0" w:space="0" w:color="auto"/>
      </w:divBdr>
    </w:div>
    <w:div w:id="791175343">
      <w:bodyDiv w:val="1"/>
      <w:marLeft w:val="0"/>
      <w:marRight w:val="0"/>
      <w:marTop w:val="0"/>
      <w:marBottom w:val="0"/>
      <w:divBdr>
        <w:top w:val="none" w:sz="0" w:space="0" w:color="auto"/>
        <w:left w:val="none" w:sz="0" w:space="0" w:color="auto"/>
        <w:bottom w:val="none" w:sz="0" w:space="0" w:color="auto"/>
        <w:right w:val="none" w:sz="0" w:space="0" w:color="auto"/>
      </w:divBdr>
      <w:divsChild>
        <w:div w:id="2033650432">
          <w:marLeft w:val="0"/>
          <w:marRight w:val="0"/>
          <w:marTop w:val="0"/>
          <w:marBottom w:val="0"/>
          <w:divBdr>
            <w:top w:val="none" w:sz="0" w:space="0" w:color="auto"/>
            <w:left w:val="none" w:sz="0" w:space="0" w:color="auto"/>
            <w:bottom w:val="none" w:sz="0" w:space="0" w:color="auto"/>
            <w:right w:val="none" w:sz="0" w:space="0" w:color="auto"/>
          </w:divBdr>
        </w:div>
      </w:divsChild>
    </w:div>
    <w:div w:id="797919195">
      <w:bodyDiv w:val="1"/>
      <w:marLeft w:val="0"/>
      <w:marRight w:val="0"/>
      <w:marTop w:val="0"/>
      <w:marBottom w:val="0"/>
      <w:divBdr>
        <w:top w:val="none" w:sz="0" w:space="0" w:color="auto"/>
        <w:left w:val="none" w:sz="0" w:space="0" w:color="auto"/>
        <w:bottom w:val="none" w:sz="0" w:space="0" w:color="auto"/>
        <w:right w:val="none" w:sz="0" w:space="0" w:color="auto"/>
      </w:divBdr>
    </w:div>
    <w:div w:id="836458748">
      <w:bodyDiv w:val="1"/>
      <w:marLeft w:val="0"/>
      <w:marRight w:val="0"/>
      <w:marTop w:val="0"/>
      <w:marBottom w:val="0"/>
      <w:divBdr>
        <w:top w:val="none" w:sz="0" w:space="0" w:color="auto"/>
        <w:left w:val="none" w:sz="0" w:space="0" w:color="auto"/>
        <w:bottom w:val="none" w:sz="0" w:space="0" w:color="auto"/>
        <w:right w:val="none" w:sz="0" w:space="0" w:color="auto"/>
      </w:divBdr>
    </w:div>
    <w:div w:id="857158394">
      <w:bodyDiv w:val="1"/>
      <w:marLeft w:val="0"/>
      <w:marRight w:val="0"/>
      <w:marTop w:val="0"/>
      <w:marBottom w:val="0"/>
      <w:divBdr>
        <w:top w:val="none" w:sz="0" w:space="0" w:color="auto"/>
        <w:left w:val="none" w:sz="0" w:space="0" w:color="auto"/>
        <w:bottom w:val="none" w:sz="0" w:space="0" w:color="auto"/>
        <w:right w:val="none" w:sz="0" w:space="0" w:color="auto"/>
      </w:divBdr>
    </w:div>
    <w:div w:id="857621711">
      <w:bodyDiv w:val="1"/>
      <w:marLeft w:val="0"/>
      <w:marRight w:val="0"/>
      <w:marTop w:val="0"/>
      <w:marBottom w:val="0"/>
      <w:divBdr>
        <w:top w:val="none" w:sz="0" w:space="0" w:color="auto"/>
        <w:left w:val="none" w:sz="0" w:space="0" w:color="auto"/>
        <w:bottom w:val="none" w:sz="0" w:space="0" w:color="auto"/>
        <w:right w:val="none" w:sz="0" w:space="0" w:color="auto"/>
      </w:divBdr>
    </w:div>
    <w:div w:id="960499575">
      <w:bodyDiv w:val="1"/>
      <w:marLeft w:val="0"/>
      <w:marRight w:val="0"/>
      <w:marTop w:val="0"/>
      <w:marBottom w:val="0"/>
      <w:divBdr>
        <w:top w:val="none" w:sz="0" w:space="0" w:color="auto"/>
        <w:left w:val="none" w:sz="0" w:space="0" w:color="auto"/>
        <w:bottom w:val="none" w:sz="0" w:space="0" w:color="auto"/>
        <w:right w:val="none" w:sz="0" w:space="0" w:color="auto"/>
      </w:divBdr>
    </w:div>
    <w:div w:id="990719257">
      <w:bodyDiv w:val="1"/>
      <w:marLeft w:val="0"/>
      <w:marRight w:val="0"/>
      <w:marTop w:val="0"/>
      <w:marBottom w:val="0"/>
      <w:divBdr>
        <w:top w:val="none" w:sz="0" w:space="0" w:color="auto"/>
        <w:left w:val="none" w:sz="0" w:space="0" w:color="auto"/>
        <w:bottom w:val="none" w:sz="0" w:space="0" w:color="auto"/>
        <w:right w:val="none" w:sz="0" w:space="0" w:color="auto"/>
      </w:divBdr>
    </w:div>
    <w:div w:id="1008022132">
      <w:bodyDiv w:val="1"/>
      <w:marLeft w:val="0"/>
      <w:marRight w:val="0"/>
      <w:marTop w:val="0"/>
      <w:marBottom w:val="0"/>
      <w:divBdr>
        <w:top w:val="none" w:sz="0" w:space="0" w:color="auto"/>
        <w:left w:val="none" w:sz="0" w:space="0" w:color="auto"/>
        <w:bottom w:val="none" w:sz="0" w:space="0" w:color="auto"/>
        <w:right w:val="none" w:sz="0" w:space="0" w:color="auto"/>
      </w:divBdr>
    </w:div>
    <w:div w:id="1017655470">
      <w:bodyDiv w:val="1"/>
      <w:marLeft w:val="0"/>
      <w:marRight w:val="0"/>
      <w:marTop w:val="0"/>
      <w:marBottom w:val="0"/>
      <w:divBdr>
        <w:top w:val="none" w:sz="0" w:space="0" w:color="auto"/>
        <w:left w:val="none" w:sz="0" w:space="0" w:color="auto"/>
        <w:bottom w:val="none" w:sz="0" w:space="0" w:color="auto"/>
        <w:right w:val="none" w:sz="0" w:space="0" w:color="auto"/>
      </w:divBdr>
    </w:div>
    <w:div w:id="1089959491">
      <w:bodyDiv w:val="1"/>
      <w:marLeft w:val="0"/>
      <w:marRight w:val="0"/>
      <w:marTop w:val="0"/>
      <w:marBottom w:val="0"/>
      <w:divBdr>
        <w:top w:val="none" w:sz="0" w:space="0" w:color="auto"/>
        <w:left w:val="none" w:sz="0" w:space="0" w:color="auto"/>
        <w:bottom w:val="none" w:sz="0" w:space="0" w:color="auto"/>
        <w:right w:val="none" w:sz="0" w:space="0" w:color="auto"/>
      </w:divBdr>
    </w:div>
    <w:div w:id="1160315948">
      <w:bodyDiv w:val="1"/>
      <w:marLeft w:val="0"/>
      <w:marRight w:val="0"/>
      <w:marTop w:val="0"/>
      <w:marBottom w:val="0"/>
      <w:divBdr>
        <w:top w:val="none" w:sz="0" w:space="0" w:color="auto"/>
        <w:left w:val="none" w:sz="0" w:space="0" w:color="auto"/>
        <w:bottom w:val="none" w:sz="0" w:space="0" w:color="auto"/>
        <w:right w:val="none" w:sz="0" w:space="0" w:color="auto"/>
      </w:divBdr>
    </w:div>
    <w:div w:id="1181160955">
      <w:bodyDiv w:val="1"/>
      <w:marLeft w:val="0"/>
      <w:marRight w:val="0"/>
      <w:marTop w:val="0"/>
      <w:marBottom w:val="0"/>
      <w:divBdr>
        <w:top w:val="none" w:sz="0" w:space="0" w:color="auto"/>
        <w:left w:val="none" w:sz="0" w:space="0" w:color="auto"/>
        <w:bottom w:val="none" w:sz="0" w:space="0" w:color="auto"/>
        <w:right w:val="none" w:sz="0" w:space="0" w:color="auto"/>
      </w:divBdr>
    </w:div>
    <w:div w:id="1185553453">
      <w:bodyDiv w:val="1"/>
      <w:marLeft w:val="0"/>
      <w:marRight w:val="0"/>
      <w:marTop w:val="0"/>
      <w:marBottom w:val="0"/>
      <w:divBdr>
        <w:top w:val="none" w:sz="0" w:space="0" w:color="auto"/>
        <w:left w:val="none" w:sz="0" w:space="0" w:color="auto"/>
        <w:bottom w:val="none" w:sz="0" w:space="0" w:color="auto"/>
        <w:right w:val="none" w:sz="0" w:space="0" w:color="auto"/>
      </w:divBdr>
    </w:div>
    <w:div w:id="1302998785">
      <w:bodyDiv w:val="1"/>
      <w:marLeft w:val="0"/>
      <w:marRight w:val="0"/>
      <w:marTop w:val="0"/>
      <w:marBottom w:val="0"/>
      <w:divBdr>
        <w:top w:val="none" w:sz="0" w:space="0" w:color="auto"/>
        <w:left w:val="none" w:sz="0" w:space="0" w:color="auto"/>
        <w:bottom w:val="none" w:sz="0" w:space="0" w:color="auto"/>
        <w:right w:val="none" w:sz="0" w:space="0" w:color="auto"/>
      </w:divBdr>
    </w:div>
    <w:div w:id="1362241548">
      <w:bodyDiv w:val="1"/>
      <w:marLeft w:val="0"/>
      <w:marRight w:val="0"/>
      <w:marTop w:val="0"/>
      <w:marBottom w:val="0"/>
      <w:divBdr>
        <w:top w:val="none" w:sz="0" w:space="0" w:color="auto"/>
        <w:left w:val="none" w:sz="0" w:space="0" w:color="auto"/>
        <w:bottom w:val="none" w:sz="0" w:space="0" w:color="auto"/>
        <w:right w:val="none" w:sz="0" w:space="0" w:color="auto"/>
      </w:divBdr>
    </w:div>
    <w:div w:id="1472558458">
      <w:bodyDiv w:val="1"/>
      <w:marLeft w:val="0"/>
      <w:marRight w:val="0"/>
      <w:marTop w:val="0"/>
      <w:marBottom w:val="0"/>
      <w:divBdr>
        <w:top w:val="none" w:sz="0" w:space="0" w:color="auto"/>
        <w:left w:val="none" w:sz="0" w:space="0" w:color="auto"/>
        <w:bottom w:val="none" w:sz="0" w:space="0" w:color="auto"/>
        <w:right w:val="none" w:sz="0" w:space="0" w:color="auto"/>
      </w:divBdr>
    </w:div>
    <w:div w:id="1524703958">
      <w:bodyDiv w:val="1"/>
      <w:marLeft w:val="0"/>
      <w:marRight w:val="0"/>
      <w:marTop w:val="0"/>
      <w:marBottom w:val="0"/>
      <w:divBdr>
        <w:top w:val="none" w:sz="0" w:space="0" w:color="auto"/>
        <w:left w:val="none" w:sz="0" w:space="0" w:color="auto"/>
        <w:bottom w:val="none" w:sz="0" w:space="0" w:color="auto"/>
        <w:right w:val="none" w:sz="0" w:space="0" w:color="auto"/>
      </w:divBdr>
    </w:div>
    <w:div w:id="1525900875">
      <w:bodyDiv w:val="1"/>
      <w:marLeft w:val="0"/>
      <w:marRight w:val="0"/>
      <w:marTop w:val="0"/>
      <w:marBottom w:val="0"/>
      <w:divBdr>
        <w:top w:val="none" w:sz="0" w:space="0" w:color="auto"/>
        <w:left w:val="none" w:sz="0" w:space="0" w:color="auto"/>
        <w:bottom w:val="none" w:sz="0" w:space="0" w:color="auto"/>
        <w:right w:val="none" w:sz="0" w:space="0" w:color="auto"/>
      </w:divBdr>
    </w:div>
    <w:div w:id="1604336396">
      <w:bodyDiv w:val="1"/>
      <w:marLeft w:val="0"/>
      <w:marRight w:val="0"/>
      <w:marTop w:val="0"/>
      <w:marBottom w:val="0"/>
      <w:divBdr>
        <w:top w:val="none" w:sz="0" w:space="0" w:color="auto"/>
        <w:left w:val="none" w:sz="0" w:space="0" w:color="auto"/>
        <w:bottom w:val="none" w:sz="0" w:space="0" w:color="auto"/>
        <w:right w:val="none" w:sz="0" w:space="0" w:color="auto"/>
      </w:divBdr>
    </w:div>
    <w:div w:id="1710259218">
      <w:bodyDiv w:val="1"/>
      <w:marLeft w:val="0"/>
      <w:marRight w:val="0"/>
      <w:marTop w:val="0"/>
      <w:marBottom w:val="0"/>
      <w:divBdr>
        <w:top w:val="none" w:sz="0" w:space="0" w:color="auto"/>
        <w:left w:val="none" w:sz="0" w:space="0" w:color="auto"/>
        <w:bottom w:val="none" w:sz="0" w:space="0" w:color="auto"/>
        <w:right w:val="none" w:sz="0" w:space="0" w:color="auto"/>
      </w:divBdr>
    </w:div>
    <w:div w:id="1768235855">
      <w:bodyDiv w:val="1"/>
      <w:marLeft w:val="0"/>
      <w:marRight w:val="0"/>
      <w:marTop w:val="0"/>
      <w:marBottom w:val="0"/>
      <w:divBdr>
        <w:top w:val="none" w:sz="0" w:space="0" w:color="auto"/>
        <w:left w:val="none" w:sz="0" w:space="0" w:color="auto"/>
        <w:bottom w:val="none" w:sz="0" w:space="0" w:color="auto"/>
        <w:right w:val="none" w:sz="0" w:space="0" w:color="auto"/>
      </w:divBdr>
    </w:div>
    <w:div w:id="1814522063">
      <w:bodyDiv w:val="1"/>
      <w:marLeft w:val="0"/>
      <w:marRight w:val="0"/>
      <w:marTop w:val="0"/>
      <w:marBottom w:val="0"/>
      <w:divBdr>
        <w:top w:val="none" w:sz="0" w:space="0" w:color="auto"/>
        <w:left w:val="none" w:sz="0" w:space="0" w:color="auto"/>
        <w:bottom w:val="none" w:sz="0" w:space="0" w:color="auto"/>
        <w:right w:val="none" w:sz="0" w:space="0" w:color="auto"/>
      </w:divBdr>
    </w:div>
    <w:div w:id="1817330500">
      <w:bodyDiv w:val="1"/>
      <w:marLeft w:val="0"/>
      <w:marRight w:val="0"/>
      <w:marTop w:val="0"/>
      <w:marBottom w:val="0"/>
      <w:divBdr>
        <w:top w:val="none" w:sz="0" w:space="0" w:color="auto"/>
        <w:left w:val="none" w:sz="0" w:space="0" w:color="auto"/>
        <w:bottom w:val="none" w:sz="0" w:space="0" w:color="auto"/>
        <w:right w:val="none" w:sz="0" w:space="0" w:color="auto"/>
      </w:divBdr>
    </w:div>
    <w:div w:id="1822426986">
      <w:bodyDiv w:val="1"/>
      <w:marLeft w:val="0"/>
      <w:marRight w:val="0"/>
      <w:marTop w:val="0"/>
      <w:marBottom w:val="0"/>
      <w:divBdr>
        <w:top w:val="none" w:sz="0" w:space="0" w:color="auto"/>
        <w:left w:val="none" w:sz="0" w:space="0" w:color="auto"/>
        <w:bottom w:val="none" w:sz="0" w:space="0" w:color="auto"/>
        <w:right w:val="none" w:sz="0" w:space="0" w:color="auto"/>
      </w:divBdr>
    </w:div>
    <w:div w:id="1873570986">
      <w:bodyDiv w:val="1"/>
      <w:marLeft w:val="0"/>
      <w:marRight w:val="0"/>
      <w:marTop w:val="0"/>
      <w:marBottom w:val="0"/>
      <w:divBdr>
        <w:top w:val="none" w:sz="0" w:space="0" w:color="auto"/>
        <w:left w:val="none" w:sz="0" w:space="0" w:color="auto"/>
        <w:bottom w:val="none" w:sz="0" w:space="0" w:color="auto"/>
        <w:right w:val="none" w:sz="0" w:space="0" w:color="auto"/>
      </w:divBdr>
    </w:div>
    <w:div w:id="1949042494">
      <w:bodyDiv w:val="1"/>
      <w:marLeft w:val="0"/>
      <w:marRight w:val="0"/>
      <w:marTop w:val="0"/>
      <w:marBottom w:val="0"/>
      <w:divBdr>
        <w:top w:val="none" w:sz="0" w:space="0" w:color="auto"/>
        <w:left w:val="none" w:sz="0" w:space="0" w:color="auto"/>
        <w:bottom w:val="none" w:sz="0" w:space="0" w:color="auto"/>
        <w:right w:val="none" w:sz="0" w:space="0" w:color="auto"/>
      </w:divBdr>
    </w:div>
    <w:div w:id="1970740905">
      <w:bodyDiv w:val="1"/>
      <w:marLeft w:val="0"/>
      <w:marRight w:val="0"/>
      <w:marTop w:val="0"/>
      <w:marBottom w:val="0"/>
      <w:divBdr>
        <w:top w:val="none" w:sz="0" w:space="0" w:color="auto"/>
        <w:left w:val="none" w:sz="0" w:space="0" w:color="auto"/>
        <w:bottom w:val="none" w:sz="0" w:space="0" w:color="auto"/>
        <w:right w:val="none" w:sz="0" w:space="0" w:color="auto"/>
      </w:divBdr>
    </w:div>
    <w:div w:id="1999579685">
      <w:bodyDiv w:val="1"/>
      <w:marLeft w:val="0"/>
      <w:marRight w:val="0"/>
      <w:marTop w:val="0"/>
      <w:marBottom w:val="0"/>
      <w:divBdr>
        <w:top w:val="none" w:sz="0" w:space="0" w:color="auto"/>
        <w:left w:val="none" w:sz="0" w:space="0" w:color="auto"/>
        <w:bottom w:val="none" w:sz="0" w:space="0" w:color="auto"/>
        <w:right w:val="none" w:sz="0" w:space="0" w:color="auto"/>
      </w:divBdr>
    </w:div>
    <w:div w:id="210399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oleObject" Target="embeddings/Microsoft_Excel_97-2003_Worksheet.xls"/><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oleObject" Target="embeddings/oleObject1.bin"/><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IBM\DocumentFactory\packages\basic\PMMFULL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4748CC533728A4492E8FCDFC2612D10" ma:contentTypeVersion="10" ma:contentTypeDescription="Create a new document." ma:contentTypeScope="" ma:versionID="bf0af632a20592754eb911d167f3e405">
  <xsd:schema xmlns:xsd="http://www.w3.org/2001/XMLSchema" xmlns:xs="http://www.w3.org/2001/XMLSchema" xmlns:p="http://schemas.microsoft.com/office/2006/metadata/properties" xmlns:ns2="d218c4de-0edc-4481-998c-4341f36c41c1" xmlns:ns3="4e5ca49d-82ab-4f17-9ffd-7ac5e1b60d79" targetNamespace="http://schemas.microsoft.com/office/2006/metadata/properties" ma:root="true" ma:fieldsID="81c27e9b0a6e6e104f93ce0e1797ca6e" ns2:_="" ns3:_="">
    <xsd:import namespace="d218c4de-0edc-4481-998c-4341f36c41c1"/>
    <xsd:import namespace="4e5ca49d-82ab-4f17-9ffd-7ac5e1b60d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8c4de-0edc-4481-998c-4341f36c4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ca49d-82ab-4f17-9ffd-7ac5e1b60d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2F13DA-622F-4C08-90A9-AB5998D72DEF}">
  <ds:schemaRefs>
    <ds:schemaRef ds:uri="http://schemas.microsoft.com/sharepoint/v3/contenttype/forms"/>
  </ds:schemaRefs>
</ds:datastoreItem>
</file>

<file path=customXml/itemProps2.xml><?xml version="1.0" encoding="utf-8"?>
<ds:datastoreItem xmlns:ds="http://schemas.openxmlformats.org/officeDocument/2006/customXml" ds:itemID="{A1D6AD62-F351-4B55-A5E7-8CAE2DCDBCC8}">
  <ds:schemaRefs>
    <ds:schemaRef ds:uri="http://schemas.openxmlformats.org/officeDocument/2006/bibliography"/>
  </ds:schemaRefs>
</ds:datastoreItem>
</file>

<file path=customXml/itemProps3.xml><?xml version="1.0" encoding="utf-8"?>
<ds:datastoreItem xmlns:ds="http://schemas.openxmlformats.org/officeDocument/2006/customXml" ds:itemID="{887E5DCA-5AD3-4D27-81BE-F964A19C5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8c4de-0edc-4481-998c-4341f36c41c1"/>
    <ds:schemaRef ds:uri="4e5ca49d-82ab-4f17-9ffd-7ac5e1b60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532DB4-DE97-40CE-9D6D-B4A5BB7D88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PMMFULLP</Template>
  <TotalTime>358</TotalTime>
  <Pages>1</Pages>
  <Words>1920</Words>
  <Characters>10949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Process Definition Document</vt:lpstr>
    </vt:vector>
  </TitlesOfParts>
  <Company>IBM</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Definition Document</dc:title>
  <dc:subject>Client Business Area</dc:subject>
  <dc:creator>Your Name</dc:creator>
  <cp:keywords/>
  <cp:lastModifiedBy>N, Sasikumar</cp:lastModifiedBy>
  <cp:revision>150</cp:revision>
  <cp:lastPrinted>2015-10-05T14:50:00Z</cp:lastPrinted>
  <dcterms:created xsi:type="dcterms:W3CDTF">2020-05-06T16:12:00Z</dcterms:created>
  <dcterms:modified xsi:type="dcterms:W3CDTF">2023-08-09T14:07:00Z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0x01010034748CC533728A4492E8FCDFC2612D10</vt:lpwstr>
  </property>
</Properties>
</file>